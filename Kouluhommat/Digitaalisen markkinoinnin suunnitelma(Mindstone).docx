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heme="minorHAnsi" w:hAnsi="Arial"/>
          <w:sz w:val="24"/>
          <w:lang w:val="fi-FI"/>
        </w:rPr>
        <w:id w:val="-291985280"/>
        <w:docPartObj>
          <w:docPartGallery w:val="Cover Pages"/>
          <w:docPartUnique/>
        </w:docPartObj>
      </w:sdtPr>
      <w:sdtEndPr/>
      <w:sdtContent>
        <w:p w:rsidR="00A266BE" w:rsidRDefault="00A266BE">
          <w:pPr>
            <w:pStyle w:val="Eivli"/>
          </w:pPr>
          <w:r>
            <w:rPr>
              <w:noProof/>
            </w:rPr>
            <mc:AlternateContent>
              <mc:Choice Requires="wpg">
                <w:drawing>
                  <wp:anchor distT="0" distB="0" distL="114300" distR="114300" simplePos="0" relativeHeight="251655168"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8-02-20T00:00:00Z">
                                      <w:dateFormat w:val="M/d/yyyy"/>
                                      <w:lid w:val="en-US"/>
                                      <w:storeMappedDataAs w:val="dateTime"/>
                                      <w:calendar w:val="gregorian"/>
                                    </w:date>
                                  </w:sdtPr>
                                  <w:sdtEndPr/>
                                  <w:sdtContent>
                                    <w:p w:rsidR="00CD1C9C" w:rsidRDefault="00CD1C9C">
                                      <w:pPr>
                                        <w:pStyle w:val="Eivli"/>
                                        <w:jc w:val="right"/>
                                        <w:rPr>
                                          <w:color w:val="FFFFFF" w:themeColor="background1"/>
                                          <w:sz w:val="28"/>
                                          <w:szCs w:val="28"/>
                                        </w:rPr>
                                      </w:pPr>
                                      <w:r>
                                        <w:rPr>
                                          <w:color w:val="FFFFFF" w:themeColor="background1"/>
                                          <w:sz w:val="28"/>
                                          <w:szCs w:val="28"/>
                                        </w:rPr>
                                        <w:t>2/20/2018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6131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8-02-20T00:00:00Z">
                                <w:dateFormat w:val="M/d/yyyy"/>
                                <w:lid w:val="en-US"/>
                                <w:storeMappedDataAs w:val="dateTime"/>
                                <w:calendar w:val="gregorian"/>
                              </w:date>
                            </w:sdtPr>
                            <w:sdtContent>
                              <w:p w:rsidR="00CD1C9C" w:rsidRDefault="00CD1C9C">
                                <w:pPr>
                                  <w:pStyle w:val="NoSpacing"/>
                                  <w:jc w:val="right"/>
                                  <w:rPr>
                                    <w:color w:val="FFFFFF" w:themeColor="background1"/>
                                    <w:sz w:val="28"/>
                                    <w:szCs w:val="28"/>
                                  </w:rPr>
                                </w:pPr>
                                <w:r>
                                  <w:rPr>
                                    <w:color w:val="FFFFFF" w:themeColor="background1"/>
                                    <w:sz w:val="28"/>
                                    <w:szCs w:val="28"/>
                                  </w:rPr>
                                  <w:t>2/20/2018</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7216"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C9C" w:rsidRDefault="00E5145D">
                                <w:pPr>
                                  <w:pStyle w:val="Eivli"/>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CD1C9C">
                                      <w:rPr>
                                        <w:color w:val="5B9BD5" w:themeColor="accent1"/>
                                        <w:sz w:val="26"/>
                                        <w:szCs w:val="26"/>
                                      </w:rPr>
                                      <w:t>Calle</w:t>
                                    </w:r>
                                    <w:r w:rsidR="00B53A98">
                                      <w:rPr>
                                        <w:color w:val="5B9BD5" w:themeColor="accent1"/>
                                        <w:sz w:val="26"/>
                                        <w:szCs w:val="26"/>
                                      </w:rPr>
                                      <w:t>, Samuli ja Miikka</w:t>
                                    </w:r>
                                  </w:sdtContent>
                                </w:sdt>
                              </w:p>
                              <w:p w:rsidR="00CD1C9C" w:rsidRDefault="00E5145D">
                                <w:pPr>
                                  <w:pStyle w:val="Eivli"/>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CD1C9C">
                                      <w:rPr>
                                        <w:caps/>
                                        <w:color w:val="595959" w:themeColor="text1" w:themeTint="A6"/>
                                        <w:sz w:val="20"/>
                                        <w:szCs w:val="20"/>
                                      </w:rPr>
                                      <w:t>ANdromeda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0;margin-top:0;width:4in;height:28.8pt;z-index:251657216;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CD1C9C" w:rsidRDefault="00E5145D">
                          <w:pPr>
                            <w:pStyle w:val="Eivli"/>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CD1C9C">
                                <w:rPr>
                                  <w:color w:val="5B9BD5" w:themeColor="accent1"/>
                                  <w:sz w:val="26"/>
                                  <w:szCs w:val="26"/>
                                </w:rPr>
                                <w:t>Calle</w:t>
                              </w:r>
                              <w:r w:rsidR="00B53A98">
                                <w:rPr>
                                  <w:color w:val="5B9BD5" w:themeColor="accent1"/>
                                  <w:sz w:val="26"/>
                                  <w:szCs w:val="26"/>
                                </w:rPr>
                                <w:t>, Samuli ja Miikka</w:t>
                              </w:r>
                            </w:sdtContent>
                          </w:sdt>
                        </w:p>
                        <w:p w:rsidR="00CD1C9C" w:rsidRDefault="00E5145D">
                          <w:pPr>
                            <w:pStyle w:val="Eivli"/>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CD1C9C">
                                <w:rPr>
                                  <w:caps/>
                                  <w:color w:val="595959" w:themeColor="text1" w:themeTint="A6"/>
                                  <w:sz w:val="20"/>
                                  <w:szCs w:val="20"/>
                                </w:rPr>
                                <w:t>ANdromeda</w:t>
                              </w:r>
                            </w:sdtContent>
                          </w:sdt>
                        </w:p>
                      </w:txbxContent>
                    </v:textbox>
                    <w10:wrap anchorx="page" anchory="page"/>
                  </v:shape>
                </w:pict>
              </mc:Fallback>
            </mc:AlternateContent>
          </w:r>
        </w:p>
        <w:p w:rsidR="004654C2" w:rsidRDefault="0016370F" w:rsidP="00CB493B">
          <w:pPr>
            <w:pStyle w:val="Perus"/>
          </w:pPr>
          <w:r>
            <w:rPr>
              <w:noProof/>
            </w:rPr>
            <mc:AlternateContent>
              <mc:Choice Requires="wps">
                <w:drawing>
                  <wp:anchor distT="0" distB="0" distL="114300" distR="114300" simplePos="0" relativeHeight="251656192" behindDoc="0" locked="0" layoutInCell="1" allowOverlap="1">
                    <wp:simplePos x="0" y="0"/>
                    <wp:positionH relativeFrom="margin">
                      <wp:align>right</wp:align>
                    </wp:positionH>
                    <mc:AlternateContent>
                      <mc:Choice Requires="wp14">
                        <wp:positionV relativeFrom="page">
                          <wp14:pctPosVOffset>17500</wp14:pctPosVOffset>
                        </wp:positionV>
                      </mc:Choice>
                      <mc:Fallback>
                        <wp:positionV relativeFrom="page">
                          <wp:posOffset>1870710</wp:posOffset>
                        </wp:positionV>
                      </mc:Fallback>
                    </mc:AlternateContent>
                    <wp:extent cx="3838575" cy="1914525"/>
                    <wp:effectExtent l="0" t="0" r="9525" b="9525"/>
                    <wp:wrapNone/>
                    <wp:docPr id="1" name="Text Box 1"/>
                    <wp:cNvGraphicFramePr/>
                    <a:graphic xmlns:a="http://schemas.openxmlformats.org/drawingml/2006/main">
                      <a:graphicData uri="http://schemas.microsoft.com/office/word/2010/wordprocessingShape">
                        <wps:wsp>
                          <wps:cNvSpPr txBox="1"/>
                          <wps:spPr>
                            <a:xfrm>
                              <a:off x="0" y="0"/>
                              <a:ext cx="3838575" cy="1914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C9C" w:rsidRDefault="00E5145D">
                                <w:pPr>
                                  <w:pStyle w:val="Eivli"/>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showingPlcHdr/>
                                    <w:dataBinding w:prefixMappings="xmlns:ns0='http://purl.org/dc/elements/1.1/' xmlns:ns1='http://schemas.openxmlformats.org/package/2006/metadata/core-properties' " w:xpath="/ns1:coreProperties[1]/ns0:title[1]" w:storeItemID="{6C3C8BC8-F283-45AE-878A-BAB7291924A1}"/>
                                    <w:text/>
                                  </w:sdtPr>
                                  <w:sdtEndPr/>
                                  <w:sdtContent>
                                    <w:r w:rsidR="00CD1C9C">
                                      <w:rPr>
                                        <w:rFonts w:asciiTheme="majorHAnsi" w:eastAsiaTheme="majorEastAsia" w:hAnsiTheme="majorHAnsi" w:cstheme="majorBidi"/>
                                        <w:color w:val="262626" w:themeColor="text1" w:themeTint="D9"/>
                                        <w:sz w:val="72"/>
                                        <w:szCs w:val="72"/>
                                      </w:rPr>
                                      <w:t xml:space="preserve">     </w:t>
                                    </w:r>
                                  </w:sdtContent>
                                </w:sdt>
                              </w:p>
                              <w:p w:rsidR="00CD1C9C" w:rsidRDefault="00E5145D">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CD1C9C">
                                      <w:rPr>
                                        <w:color w:val="404040" w:themeColor="text1" w:themeTint="BF"/>
                                        <w:sz w:val="36"/>
                                        <w:szCs w:val="36"/>
                                      </w:rPr>
                                      <w:t>Mindstone Oy</w:t>
                                    </w:r>
                                  </w:sdtContent>
                                </w:sdt>
                                <w:r w:rsidR="00CD1C9C">
                                  <w:rPr>
                                    <w:color w:val="404040" w:themeColor="text1" w:themeTint="BF"/>
                                    <w:sz w:val="36"/>
                                    <w:szCs w:val="36"/>
                                  </w:rPr>
                                  <w:t xml:space="preserve"> </w:t>
                                </w:r>
                              </w:p>
                              <w:p w:rsidR="00CD1C9C" w:rsidRDefault="00CD1C9C">
                                <w:pPr>
                                  <w:spacing w:before="120"/>
                                  <w:rPr>
                                    <w:color w:val="404040" w:themeColor="text1" w:themeTint="BF"/>
                                    <w:sz w:val="36"/>
                                    <w:szCs w:val="36"/>
                                  </w:rPr>
                                </w:pPr>
                                <w:r>
                                  <w:rPr>
                                    <w:color w:val="404040" w:themeColor="text1" w:themeTint="BF"/>
                                    <w:sz w:val="36"/>
                                    <w:szCs w:val="36"/>
                                  </w:rPr>
                                  <w:t>Digitaalisen markkinoinnin suunnitelma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1" o:spid="_x0000_s1056" type="#_x0000_t202" style="position:absolute;margin-left:251.05pt;margin-top:0;width:302.25pt;height:150.75pt;z-index:251656192;visibility:visible;mso-wrap-style:square;mso-width-percent:0;mso-height-percent:0;mso-top-percent:175;mso-wrap-distance-left:9pt;mso-wrap-distance-top:0;mso-wrap-distance-right:9pt;mso-wrap-distance-bottom:0;mso-position-horizontal:right;mso-position-horizontal-relative:margin;mso-position-vertical-relative:page;mso-width-percent:0;mso-height-percent: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" filled="f" stroked="f" strokeweight=".5pt">
                    <v:textbox inset="0,0,0,0">
                      <w:txbxContent>
                        <w:p w:rsidR="00CD1C9C" w:rsidRDefault="00CD1C9C">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showingPlcHdr/>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 xml:space="preserve">     </w:t>
                              </w:r>
                            </w:sdtContent>
                          </w:sdt>
                        </w:p>
                        <w:p w:rsidR="00CD1C9C" w:rsidRDefault="00CD1C9C">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Mindstone Oy</w:t>
                              </w:r>
                            </w:sdtContent>
                          </w:sdt>
                          <w:r>
                            <w:rPr>
                              <w:color w:val="404040" w:themeColor="text1" w:themeTint="BF"/>
                              <w:sz w:val="36"/>
                              <w:szCs w:val="36"/>
                            </w:rPr>
                            <w:t xml:space="preserve"> </w:t>
                          </w:r>
                        </w:p>
                        <w:p w:rsidR="00CD1C9C" w:rsidRDefault="00CD1C9C">
                          <w:pPr>
                            <w:spacing w:before="120"/>
                            <w:rPr>
                              <w:color w:val="404040" w:themeColor="text1" w:themeTint="BF"/>
                              <w:sz w:val="36"/>
                              <w:szCs w:val="36"/>
                            </w:rPr>
                          </w:pPr>
                          <w:r>
                            <w:rPr>
                              <w:color w:val="404040" w:themeColor="text1" w:themeTint="BF"/>
                              <w:sz w:val="36"/>
                              <w:szCs w:val="36"/>
                            </w:rPr>
                            <w:t>Digitaalisen markkinoinnin suunnitelma</w:t>
                          </w:r>
                        </w:p>
                      </w:txbxContent>
                    </v:textbox>
                    <w10:wrap anchorx="margin" anchory="page"/>
                  </v:shape>
                </w:pict>
              </mc:Fallback>
            </mc:AlternateContent>
          </w:r>
          <w:r w:rsidR="00A266BE">
            <w:br w:type="page"/>
          </w:r>
        </w:p>
        <w:p w:rsidR="004654C2" w:rsidRPr="004654C2" w:rsidRDefault="004654C2" w:rsidP="004654C2">
          <w:pPr>
            <w:pStyle w:val="Otsikko1"/>
            <w:rPr>
              <w:b/>
            </w:rPr>
          </w:pPr>
          <w:r w:rsidRPr="004654C2">
            <w:rPr>
              <w:b/>
            </w:rPr>
            <w:lastRenderedPageBreak/>
            <w:t>Yrityksen tiedot</w:t>
          </w:r>
        </w:p>
        <w:p w:rsidR="00CB493B" w:rsidRPr="004654C2" w:rsidRDefault="00CB493B" w:rsidP="00CB493B">
          <w:pPr>
            <w:pStyle w:val="Perus"/>
          </w:pPr>
          <w:r w:rsidRPr="004654C2">
            <w:t>Yrityksen nimi: Mindstone Oy</w:t>
          </w:r>
        </w:p>
        <w:p w:rsidR="00811591" w:rsidRDefault="00CB493B" w:rsidP="00CB493B">
          <w:pPr>
            <w:pStyle w:val="Perus"/>
          </w:pPr>
          <w:r w:rsidRPr="004654C2">
            <w:t>Toimiala: Mindfulnes</w:t>
          </w:r>
          <w:r w:rsidR="00CD1C9C">
            <w:t>s</w:t>
          </w:r>
        </w:p>
      </w:sdtContent>
    </w:sdt>
    <w:p w:rsidR="00CB493B" w:rsidRDefault="00CB493B" w:rsidP="00CB493B">
      <w:pPr>
        <w:pStyle w:val="Perus"/>
      </w:pPr>
    </w:p>
    <w:p w:rsidR="00CB493B" w:rsidRDefault="004654C2" w:rsidP="00CB493B">
      <w:pPr>
        <w:pStyle w:val="Otsikko1"/>
        <w:rPr>
          <w:b/>
        </w:rPr>
      </w:pPr>
      <w:r>
        <w:rPr>
          <w:b/>
        </w:rPr>
        <w:t xml:space="preserve">Johdanto ja </w:t>
      </w:r>
      <w:r w:rsidR="0016370F">
        <w:rPr>
          <w:b/>
        </w:rPr>
        <w:t>checklistit</w:t>
      </w:r>
    </w:p>
    <w:p w:rsidR="001537F5" w:rsidRDefault="001537F5" w:rsidP="001537F5">
      <w:pPr>
        <w:pStyle w:val="Perus"/>
      </w:pPr>
      <w:r>
        <w:t>Mindstone Oy on mindfulnessiin keskittynyt yritys</w:t>
      </w:r>
      <w:r w:rsidR="007D6304">
        <w:t>.</w:t>
      </w:r>
      <w:r>
        <w:t xml:space="preserve"> </w:t>
      </w:r>
      <w:r w:rsidR="007D6304">
        <w:t>S</w:t>
      </w:r>
      <w:r>
        <w:t xml:space="preserve">en suoria ja suurimpia kilpailijoita ovat Center for mindfulness, Litovaara consulting ja Ceesto. Yrityksen pienen koon ja resurssien vähyyden vuoksi kaikkia raportissa mainittavia asioita ei ole välttämättä mahdollista tehdä. </w:t>
      </w:r>
      <w:r w:rsidR="0027790C">
        <w:t xml:space="preserve">Digitaalisen markkinoinnin strategia on osa konversio-optimointia, joka on tehty erilliselle dokumentille. </w:t>
      </w:r>
    </w:p>
    <w:p w:rsidR="00995420" w:rsidRDefault="00995420" w:rsidP="001537F5">
      <w:pPr>
        <w:pStyle w:val="Perus"/>
      </w:pPr>
    </w:p>
    <w:p w:rsidR="00995420" w:rsidRDefault="00995420" w:rsidP="001537F5">
      <w:pPr>
        <w:pStyle w:val="Perus"/>
      </w:pPr>
      <w:r>
        <w:t>Nykyisin jokaisella yrityksellä tulisi</w:t>
      </w:r>
      <w:r w:rsidR="0027790C">
        <w:t xml:space="preserve"> olla digitaalisen markkinoinnin suunnitelma osana liiketoimintaa nopea</w:t>
      </w:r>
      <w:r w:rsidR="007D6304">
        <w:t>sti</w:t>
      </w:r>
      <w:r w:rsidR="0027790C">
        <w:t xml:space="preserve"> digitalisoituvan maailman vuoksi. Kaikki tieto, mitä hankimme on lähestulkoon aina internetistä. Tässä dokumentissä käydään läpi eri digitaalisen markkinoinnin kanavia ja hakukoneoptimointiin (SEO) vaikuttavia tekijöitä. </w:t>
      </w:r>
    </w:p>
    <w:p w:rsidR="003401B8" w:rsidRDefault="003401B8" w:rsidP="001537F5">
      <w:pPr>
        <w:pStyle w:val="Perus"/>
      </w:pPr>
    </w:p>
    <w:p w:rsidR="003401B8" w:rsidRDefault="004F050A" w:rsidP="001537F5">
      <w:pPr>
        <w:pStyle w:val="Perus"/>
      </w:pPr>
      <w:r>
        <w:t xml:space="preserve">Ensimmäisenä käymme läpi suunnittelupohja SOSTAC:in. </w:t>
      </w:r>
      <w:r w:rsidRPr="004F050A">
        <w:rPr>
          <w:lang w:val="en-GB"/>
        </w:rPr>
        <w:t>Nimi tulee sanoista Situation, Objectives, Strategy, Tac</w:t>
      </w:r>
      <w:r>
        <w:rPr>
          <w:lang w:val="en-GB"/>
        </w:rPr>
        <w:t xml:space="preserve">tics, Action ja Control. </w:t>
      </w:r>
      <w:r w:rsidRPr="004F050A">
        <w:t xml:space="preserve">Idea on, että SOSTAC toimii polkuna/checklistinä yritykselle. </w:t>
      </w:r>
      <w:r w:rsidR="007D6304">
        <w:t>Yritys</w:t>
      </w:r>
      <w:r>
        <w:t xml:space="preserve"> saa hyvän ajatuksen siitä, miten asiat ovat tähän mennessä tapahtuneet ja kuinka niitä voi muuttaa tulevaisuudessa. Seuraavassa kohdassa avataan sanojen merkitystä. </w:t>
      </w:r>
    </w:p>
    <w:p w:rsidR="00864EE0" w:rsidRDefault="00864EE0" w:rsidP="001537F5">
      <w:pPr>
        <w:pStyle w:val="Perus"/>
      </w:pPr>
    </w:p>
    <w:p w:rsidR="00864EE0" w:rsidRDefault="00864EE0" w:rsidP="001537F5">
      <w:pPr>
        <w:pStyle w:val="Perus"/>
      </w:pPr>
      <w:r w:rsidRPr="00864EE0">
        <w:rPr>
          <w:b/>
        </w:rPr>
        <w:t>Situation</w:t>
      </w:r>
      <w:r>
        <w:t xml:space="preserve">. </w:t>
      </w:r>
      <w:r w:rsidR="007D6304">
        <w:t>Nykytila</w:t>
      </w:r>
      <w:r>
        <w:t xml:space="preserve"> on ensimmäinen </w:t>
      </w:r>
      <w:r w:rsidR="007D6304">
        <w:t xml:space="preserve">selvitettävä </w:t>
      </w:r>
      <w:r>
        <w:t>asi</w:t>
      </w:r>
      <w:r w:rsidR="007D6304">
        <w:t>a</w:t>
      </w:r>
      <w:r>
        <w:t xml:space="preserve">. On tärkeä tietää, mitä asiakkaat ajattelevat nyt ja mitä </w:t>
      </w:r>
      <w:r w:rsidR="007D6304">
        <w:t>yritys on</w:t>
      </w:r>
      <w:r>
        <w:t xml:space="preserve"> tähän mennessä tehn</w:t>
      </w:r>
      <w:r w:rsidR="007D6304">
        <w:t>yt</w:t>
      </w:r>
      <w:r>
        <w:t>. Asiat</w:t>
      </w:r>
      <w:r w:rsidR="007D6304">
        <w:t>,</w:t>
      </w:r>
      <w:r>
        <w:t xml:space="preserve"> joita tulee analysoida: </w:t>
      </w:r>
    </w:p>
    <w:p w:rsidR="00864EE0" w:rsidRDefault="00864EE0" w:rsidP="001537F5">
      <w:pPr>
        <w:pStyle w:val="Perus"/>
      </w:pPr>
    </w:p>
    <w:p w:rsidR="00864EE0" w:rsidRDefault="00864EE0" w:rsidP="00864EE0">
      <w:pPr>
        <w:pStyle w:val="Perus"/>
        <w:numPr>
          <w:ilvl w:val="0"/>
          <w:numId w:val="3"/>
        </w:numPr>
      </w:pPr>
      <w:r>
        <w:t>Asiakasymmärrys (miksi, kenelle, kuinka)</w:t>
      </w:r>
    </w:p>
    <w:p w:rsidR="00864EE0" w:rsidRDefault="00864EE0" w:rsidP="00864EE0">
      <w:pPr>
        <w:pStyle w:val="Perus"/>
        <w:numPr>
          <w:ilvl w:val="0"/>
          <w:numId w:val="3"/>
        </w:numPr>
      </w:pPr>
      <w:r>
        <w:t>Markkinoiden trendit</w:t>
      </w:r>
    </w:p>
    <w:p w:rsidR="00864EE0" w:rsidRDefault="00864EE0" w:rsidP="00864EE0">
      <w:pPr>
        <w:pStyle w:val="Perus"/>
        <w:numPr>
          <w:ilvl w:val="0"/>
          <w:numId w:val="3"/>
        </w:numPr>
      </w:pPr>
      <w:r>
        <w:t>Kilpailijoiden analysointi</w:t>
      </w:r>
    </w:p>
    <w:p w:rsidR="00864EE0" w:rsidRDefault="00864EE0" w:rsidP="00864EE0">
      <w:pPr>
        <w:pStyle w:val="Perus"/>
        <w:numPr>
          <w:ilvl w:val="0"/>
          <w:numId w:val="3"/>
        </w:numPr>
      </w:pPr>
      <w:r>
        <w:t>Omat resurssit ja kyvyt</w:t>
      </w:r>
    </w:p>
    <w:p w:rsidR="00864EE0" w:rsidRDefault="00864EE0" w:rsidP="00864EE0">
      <w:pPr>
        <w:pStyle w:val="Perus"/>
      </w:pPr>
    </w:p>
    <w:p w:rsidR="00630E47" w:rsidRDefault="00864EE0" w:rsidP="00864EE0">
      <w:pPr>
        <w:pStyle w:val="Perus"/>
      </w:pPr>
      <w:r w:rsidRPr="00864EE0">
        <w:rPr>
          <w:b/>
        </w:rPr>
        <w:t>Objectives</w:t>
      </w:r>
      <w:r>
        <w:t xml:space="preserve">. </w:t>
      </w:r>
      <w:r w:rsidR="00182C3B">
        <w:t>Ta</w:t>
      </w:r>
      <w:r w:rsidR="00630E47">
        <w:t>voitteet</w:t>
      </w:r>
      <w:r w:rsidR="007D6304">
        <w:t>,</w:t>
      </w:r>
      <w:r w:rsidR="00630E47">
        <w:t xml:space="preserve"> jotka </w:t>
      </w:r>
      <w:r w:rsidR="007D6304">
        <w:t xml:space="preserve">yritys </w:t>
      </w:r>
      <w:r w:rsidR="00630E47">
        <w:t>halua</w:t>
      </w:r>
      <w:r w:rsidR="007D6304">
        <w:t>a</w:t>
      </w:r>
      <w:r w:rsidR="00630E47">
        <w:t xml:space="preserve"> saavuttaa. Niiden tie</w:t>
      </w:r>
      <w:r w:rsidR="007D6304">
        <w:t>dostaminen</w:t>
      </w:r>
      <w:r w:rsidR="00630E47">
        <w:t xml:space="preserve"> on hyvin tärkeää sen vuoksi, että ne ovat strategia</w:t>
      </w:r>
      <w:r w:rsidR="007D6304">
        <w:t>n perusta</w:t>
      </w:r>
      <w:r w:rsidR="00630E47">
        <w:t xml:space="preserve">. Analysoitavat asiat: </w:t>
      </w:r>
    </w:p>
    <w:p w:rsidR="00630E47" w:rsidRDefault="00630E47" w:rsidP="00864EE0">
      <w:pPr>
        <w:pStyle w:val="Perus"/>
      </w:pPr>
    </w:p>
    <w:p w:rsidR="00864EE0" w:rsidRDefault="00630E47" w:rsidP="00630E47">
      <w:pPr>
        <w:pStyle w:val="Perus"/>
        <w:numPr>
          <w:ilvl w:val="0"/>
          <w:numId w:val="4"/>
        </w:numPr>
      </w:pPr>
      <w:r>
        <w:t>5 S (käsitellään seuraavassa osiossa)</w:t>
      </w:r>
    </w:p>
    <w:p w:rsidR="00630E47" w:rsidRDefault="00630E47" w:rsidP="00630E47">
      <w:pPr>
        <w:pStyle w:val="Perus"/>
        <w:numPr>
          <w:ilvl w:val="0"/>
          <w:numId w:val="4"/>
        </w:numPr>
      </w:pPr>
      <w:r>
        <w:t xml:space="preserve">Mikä on </w:t>
      </w:r>
      <w:r w:rsidR="007D6304">
        <w:t>tavoite</w:t>
      </w:r>
      <w:r>
        <w:t>tila, mihin haluamme päästä</w:t>
      </w:r>
      <w:r w:rsidR="007D6304">
        <w:t>?</w:t>
      </w:r>
    </w:p>
    <w:p w:rsidR="00630E47" w:rsidRDefault="00630E47" w:rsidP="00630E47">
      <w:pPr>
        <w:pStyle w:val="Perus"/>
        <w:numPr>
          <w:ilvl w:val="0"/>
          <w:numId w:val="4"/>
        </w:numPr>
      </w:pPr>
      <w:r>
        <w:t>Hyvä tapa kartoittaa tilannetta on luoda SWOT- kartta</w:t>
      </w:r>
    </w:p>
    <w:p w:rsidR="00630E47" w:rsidRDefault="00630E47" w:rsidP="00630E47">
      <w:pPr>
        <w:pStyle w:val="Perus"/>
      </w:pPr>
    </w:p>
    <w:p w:rsidR="00630E47" w:rsidRDefault="00630E47" w:rsidP="00630E47">
      <w:pPr>
        <w:pStyle w:val="Perus"/>
      </w:pPr>
      <w:r w:rsidRPr="00630E47">
        <w:rPr>
          <w:b/>
        </w:rPr>
        <w:t>Strategy</w:t>
      </w:r>
      <w:r>
        <w:t xml:space="preserve">. Strategia on yrityksen pitkän ajan suunnitelma. Se pitää erottaa operatiivisesta/taktisesta ajattelusta, mikä taas on lyhyen ajan suunnitelmaa. </w:t>
      </w:r>
    </w:p>
    <w:p w:rsidR="000E3351" w:rsidRDefault="000E3351" w:rsidP="00630E47">
      <w:pPr>
        <w:pStyle w:val="Perus"/>
      </w:pPr>
    </w:p>
    <w:p w:rsidR="000E3351" w:rsidRDefault="000E3351" w:rsidP="000E3351">
      <w:pPr>
        <w:pStyle w:val="Perus"/>
        <w:numPr>
          <w:ilvl w:val="0"/>
          <w:numId w:val="5"/>
        </w:numPr>
      </w:pPr>
      <w:r>
        <w:t>Kuinka yritys pääsee haluamiinsa tavotteisiin.</w:t>
      </w:r>
    </w:p>
    <w:p w:rsidR="000E3351" w:rsidRDefault="000E3351" w:rsidP="000E3351">
      <w:pPr>
        <w:pStyle w:val="Perus"/>
        <w:numPr>
          <w:ilvl w:val="0"/>
          <w:numId w:val="5"/>
        </w:numPr>
      </w:pPr>
      <w:r>
        <w:t xml:space="preserve">Täytä tavoitteet </w:t>
      </w:r>
      <w:bookmarkStart w:id="0" w:name="_GoBack"/>
      <w:bookmarkEnd w:id="0"/>
    </w:p>
    <w:p w:rsidR="000E3351" w:rsidRDefault="000E3351" w:rsidP="000E3351">
      <w:pPr>
        <w:pStyle w:val="Perus"/>
        <w:numPr>
          <w:ilvl w:val="0"/>
          <w:numId w:val="5"/>
        </w:numPr>
      </w:pPr>
      <w:r>
        <w:t>Mieti tarkasti kohderyhmää ja sitä, miten heidät tavoittaa (analysoi dataa jatkuvasti)</w:t>
      </w:r>
    </w:p>
    <w:p w:rsidR="000E3351" w:rsidRDefault="000E3351" w:rsidP="000E3351">
      <w:pPr>
        <w:pStyle w:val="Perus"/>
      </w:pPr>
    </w:p>
    <w:p w:rsidR="000E3351" w:rsidRDefault="000E3351" w:rsidP="000E3351">
      <w:pPr>
        <w:pStyle w:val="Perus"/>
      </w:pPr>
      <w:r w:rsidRPr="000E3351">
        <w:rPr>
          <w:b/>
        </w:rPr>
        <w:lastRenderedPageBreak/>
        <w:t>Tactics</w:t>
      </w:r>
      <w:r>
        <w:t>. Taktiikka/operatiivinen</w:t>
      </w:r>
      <w:r w:rsidR="007B5A87">
        <w:t xml:space="preserve"> osio tarkoittaa hyvin täsmällistä suunnitelmaa tavoitteiden saavuttamiseen. Siinä, missä strategia määrittelee ison kuvan, taktiikka</w:t>
      </w:r>
      <w:r w:rsidR="007F3111">
        <w:t xml:space="preserve"> pureutuu tavoitteiden saavuttamiseen syvällisemmin.</w:t>
      </w:r>
    </w:p>
    <w:p w:rsidR="007F3111" w:rsidRDefault="007F3111" w:rsidP="000E3351">
      <w:pPr>
        <w:pStyle w:val="Perus"/>
      </w:pPr>
    </w:p>
    <w:p w:rsidR="007F3111" w:rsidRDefault="007D6304" w:rsidP="007F3111">
      <w:pPr>
        <w:pStyle w:val="Perus"/>
        <w:numPr>
          <w:ilvl w:val="0"/>
          <w:numId w:val="6"/>
        </w:numPr>
        <w:rPr>
          <w:lang w:val="en-GB"/>
        </w:rPr>
      </w:pPr>
      <w:r>
        <w:rPr>
          <w:lang w:val="en-GB"/>
        </w:rPr>
        <w:t>M</w:t>
      </w:r>
      <w:r w:rsidR="007F3111" w:rsidRPr="00506BAF">
        <w:rPr>
          <w:lang w:val="en-GB"/>
        </w:rPr>
        <w:t xml:space="preserve">arkkinoinnin 8 P:tä. </w:t>
      </w:r>
      <w:r w:rsidR="007F3111" w:rsidRPr="007F3111">
        <w:rPr>
          <w:lang w:val="en-GB"/>
        </w:rPr>
        <w:t>(Place, Price, Promotion, People, P</w:t>
      </w:r>
      <w:r w:rsidR="007F3111">
        <w:rPr>
          <w:lang w:val="en-GB"/>
        </w:rPr>
        <w:t xml:space="preserve">rocess, Physical evidence, Product ja Productivity). </w:t>
      </w:r>
      <w:r>
        <w:rPr>
          <w:lang w:val="en-GB"/>
        </w:rPr>
        <w:t>Nämä ovat e</w:t>
      </w:r>
      <w:r w:rsidR="007F3111">
        <w:rPr>
          <w:lang w:val="en-GB"/>
        </w:rPr>
        <w:t>rittäin tärkeitä muist</w:t>
      </w:r>
      <w:r>
        <w:rPr>
          <w:lang w:val="en-GB"/>
        </w:rPr>
        <w:t>aa</w:t>
      </w:r>
      <w:r w:rsidR="007F3111">
        <w:rPr>
          <w:lang w:val="en-GB"/>
        </w:rPr>
        <w:t>!</w:t>
      </w:r>
    </w:p>
    <w:p w:rsidR="007F3111" w:rsidRDefault="007F3111" w:rsidP="007F3111">
      <w:pPr>
        <w:pStyle w:val="Perus"/>
        <w:numPr>
          <w:ilvl w:val="0"/>
          <w:numId w:val="6"/>
        </w:numPr>
      </w:pPr>
      <w:r w:rsidRPr="007F3111">
        <w:t>Sisältösuunnitelma. Selkeä suunnitelma sille, m</w:t>
      </w:r>
      <w:r>
        <w:t>itä aioit julkaista. Kuvaajasta 1. voi tarkastella minkälaisia asioita yrityksen tulisi käsitellä/sisältää julkaisuissaan.</w:t>
      </w:r>
    </w:p>
    <w:p w:rsidR="006C52FF" w:rsidRDefault="006A0B7A" w:rsidP="007F3111">
      <w:pPr>
        <w:pStyle w:val="Perus"/>
        <w:numPr>
          <w:ilvl w:val="0"/>
          <w:numId w:val="6"/>
        </w:numPr>
      </w:pPr>
      <w:r>
        <w:t>Jotta tietää, mihin vähät resurssit kohdistaa, on tehtävä yhteydenottosuunnitelma</w:t>
      </w:r>
      <w:r w:rsidR="006C52FF">
        <w:t>. Hyvin tärkeää tässä on tietää missä mindfulnessistä kiinnostuneet ihmiset liikkuvat (internetissä)</w:t>
      </w:r>
    </w:p>
    <w:p w:rsidR="006C52FF" w:rsidRDefault="006C52FF" w:rsidP="007F3111">
      <w:pPr>
        <w:pStyle w:val="Perus"/>
        <w:numPr>
          <w:ilvl w:val="0"/>
          <w:numId w:val="6"/>
        </w:numPr>
      </w:pPr>
      <w:r>
        <w:t>Communications mix. Tällä tarkoitetaan mainontaa, henkilökohtaista myyntiä, PR:ää, sponsoreita, suoramarkkinointia ym. Kommunikointia asiakkaisiin markkinoinnin kautta.</w:t>
      </w:r>
    </w:p>
    <w:p w:rsidR="006C52FF" w:rsidRDefault="006C52FF" w:rsidP="006C52FF">
      <w:pPr>
        <w:pStyle w:val="Perus"/>
      </w:pPr>
    </w:p>
    <w:p w:rsidR="004654C2" w:rsidRDefault="006C52FF" w:rsidP="006C52FF">
      <w:pPr>
        <w:pStyle w:val="Perus"/>
      </w:pPr>
      <w:r w:rsidRPr="006C52FF">
        <w:rPr>
          <w:b/>
        </w:rPr>
        <w:t>Action</w:t>
      </w:r>
      <w:r>
        <w:t>.</w:t>
      </w:r>
      <w:r w:rsidR="007F3111">
        <w:t xml:space="preserve"> </w:t>
      </w:r>
      <w:r>
        <w:t xml:space="preserve">Toimenpiteistä on tiedettävä milloin ja miten ne tehdään. Suunnitelmien toteuttamiseksi on tiedettävä miten asiat toimivat, ja kehen olla yhteydessä tarvittaessa. </w:t>
      </w:r>
    </w:p>
    <w:p w:rsidR="006C52FF" w:rsidRDefault="006C52FF" w:rsidP="006C52FF">
      <w:pPr>
        <w:pStyle w:val="Perus"/>
      </w:pPr>
    </w:p>
    <w:p w:rsidR="006C52FF" w:rsidRDefault="006C52FF" w:rsidP="006C52FF">
      <w:pPr>
        <w:pStyle w:val="Perus"/>
        <w:numPr>
          <w:ilvl w:val="0"/>
          <w:numId w:val="7"/>
        </w:numPr>
      </w:pPr>
      <w:r>
        <w:t>Mitä järjestelmiä tarvitaan tavoitteisiin ja mitä kaikkia on saatavilla</w:t>
      </w:r>
    </w:p>
    <w:p w:rsidR="006C52FF" w:rsidRDefault="006C52FF" w:rsidP="006C52FF">
      <w:pPr>
        <w:pStyle w:val="Perus"/>
        <w:numPr>
          <w:ilvl w:val="0"/>
          <w:numId w:val="7"/>
        </w:numPr>
      </w:pPr>
      <w:r>
        <w:t>Kuinka paljon resursseja jokin asia tulee viemään (aika on myös resurssi)</w:t>
      </w:r>
    </w:p>
    <w:p w:rsidR="00994205" w:rsidRDefault="006C52FF" w:rsidP="006C52FF">
      <w:pPr>
        <w:pStyle w:val="Perus"/>
        <w:numPr>
          <w:ilvl w:val="0"/>
          <w:numId w:val="7"/>
        </w:numPr>
      </w:pPr>
      <w:r>
        <w:t>Tiedettävä eri sidosryhmät joiden kanssa joutuu mahdollisesti toimimaan</w:t>
      </w:r>
    </w:p>
    <w:p w:rsidR="00994205" w:rsidRDefault="00994205" w:rsidP="006C52FF">
      <w:pPr>
        <w:pStyle w:val="Perus"/>
        <w:numPr>
          <w:ilvl w:val="0"/>
          <w:numId w:val="7"/>
        </w:numPr>
      </w:pPr>
      <w:r>
        <w:t>Tiedettävä kuka on vastuussa ja mistä (Mindstonen tilanteessa sidosryhmät)</w:t>
      </w:r>
    </w:p>
    <w:p w:rsidR="00994205" w:rsidRDefault="00994205" w:rsidP="00994205">
      <w:pPr>
        <w:pStyle w:val="Perus"/>
      </w:pPr>
    </w:p>
    <w:p w:rsidR="0014130D" w:rsidRDefault="00994205" w:rsidP="00994205">
      <w:pPr>
        <w:pStyle w:val="Perus"/>
      </w:pPr>
      <w:r w:rsidRPr="00994205">
        <w:rPr>
          <w:b/>
        </w:rPr>
        <w:t>Control</w:t>
      </w:r>
      <w:r>
        <w:t xml:space="preserve">. </w:t>
      </w:r>
      <w:r w:rsidR="0014130D">
        <w:t>Hallinta on viimeinen vaihe. Sen tarkoituksena on kartoittaa ja monitoroida saavutuksia. Tämä on ainoa tapa, jolla voi tietää miten tuote/palvelu toimii. Myös ehdottamamme muutokset konversio-optimoinnissa tarvitsevat tarkkailua. Miten kokemukset ovat parantuneet aiemmasta? Pääsimmekö haluamaamme lopputulokseen?</w:t>
      </w:r>
    </w:p>
    <w:p w:rsidR="0014130D" w:rsidRDefault="0014130D" w:rsidP="00994205">
      <w:pPr>
        <w:pStyle w:val="Perus"/>
      </w:pPr>
    </w:p>
    <w:p w:rsidR="006C52FF" w:rsidRDefault="0014130D" w:rsidP="0014130D">
      <w:pPr>
        <w:pStyle w:val="Perus"/>
        <w:numPr>
          <w:ilvl w:val="0"/>
          <w:numId w:val="8"/>
        </w:numPr>
      </w:pPr>
      <w:r>
        <w:t>Analysoi kaikkea dataa, jota voit</w:t>
      </w:r>
    </w:p>
    <w:p w:rsidR="0014130D" w:rsidRDefault="0014130D" w:rsidP="0014130D">
      <w:pPr>
        <w:pStyle w:val="Perus"/>
        <w:numPr>
          <w:ilvl w:val="0"/>
          <w:numId w:val="8"/>
        </w:numPr>
      </w:pPr>
      <w:r>
        <w:t>Pyydä palautetta käyttäjiltä</w:t>
      </w:r>
    </w:p>
    <w:p w:rsidR="0014130D" w:rsidRDefault="0014130D" w:rsidP="0014130D">
      <w:pPr>
        <w:pStyle w:val="Perus"/>
        <w:numPr>
          <w:ilvl w:val="0"/>
          <w:numId w:val="8"/>
        </w:numPr>
      </w:pPr>
      <w:r>
        <w:t>Koversio asteen korotusta heti kun mahdollista</w:t>
      </w:r>
    </w:p>
    <w:p w:rsidR="0014130D" w:rsidRDefault="0014130D" w:rsidP="0014130D">
      <w:pPr>
        <w:pStyle w:val="Perus"/>
        <w:numPr>
          <w:ilvl w:val="0"/>
          <w:numId w:val="8"/>
        </w:numPr>
      </w:pPr>
      <w:r>
        <w:t>Raportointi sidosryhmille mahdollisimman nopeasti jos tarvetta on</w:t>
      </w:r>
    </w:p>
    <w:p w:rsidR="0014130D" w:rsidRDefault="0014130D" w:rsidP="0014130D">
      <w:pPr>
        <w:pStyle w:val="Perus"/>
      </w:pPr>
    </w:p>
    <w:p w:rsidR="0014130D" w:rsidRDefault="0014130D" w:rsidP="0014130D">
      <w:pPr>
        <w:pStyle w:val="Perus"/>
      </w:pPr>
    </w:p>
    <w:p w:rsidR="0014130D" w:rsidRDefault="0014130D" w:rsidP="0014130D">
      <w:pPr>
        <w:pStyle w:val="Perus"/>
      </w:pPr>
    </w:p>
    <w:p w:rsidR="0014130D" w:rsidRDefault="0014130D" w:rsidP="0014130D">
      <w:pPr>
        <w:pStyle w:val="Perus"/>
      </w:pPr>
    </w:p>
    <w:p w:rsidR="0014130D" w:rsidRDefault="0014130D" w:rsidP="0014130D">
      <w:pPr>
        <w:pStyle w:val="Perus"/>
      </w:pPr>
    </w:p>
    <w:p w:rsidR="0014130D" w:rsidRDefault="0014130D" w:rsidP="0014130D">
      <w:pPr>
        <w:pStyle w:val="Perus"/>
      </w:pPr>
      <w:r w:rsidRPr="001A017A">
        <w:rPr>
          <w:b/>
          <w:noProof/>
        </w:rPr>
        <w:lastRenderedPageBreak/>
        <mc:AlternateContent>
          <mc:Choice Requires="wpg">
            <w:drawing>
              <wp:anchor distT="0" distB="0" distL="114300" distR="114300" simplePos="0" relativeHeight="251662336" behindDoc="0" locked="0" layoutInCell="1" allowOverlap="1">
                <wp:simplePos x="0" y="0"/>
                <wp:positionH relativeFrom="column">
                  <wp:posOffset>365760</wp:posOffset>
                </wp:positionH>
                <wp:positionV relativeFrom="paragraph">
                  <wp:posOffset>3810</wp:posOffset>
                </wp:positionV>
                <wp:extent cx="5391150" cy="4524375"/>
                <wp:effectExtent l="0" t="0" r="0" b="9525"/>
                <wp:wrapTopAndBottom/>
                <wp:docPr id="34" name="Group 34"/>
                <wp:cNvGraphicFramePr/>
                <a:graphic xmlns:a="http://schemas.openxmlformats.org/drawingml/2006/main">
                  <a:graphicData uri="http://schemas.microsoft.com/office/word/2010/wordprocessingGroup">
                    <wpg:wgp>
                      <wpg:cNvGrpSpPr/>
                      <wpg:grpSpPr>
                        <a:xfrm>
                          <a:off x="0" y="0"/>
                          <a:ext cx="5391150" cy="4524375"/>
                          <a:chOff x="0" y="0"/>
                          <a:chExt cx="5391150" cy="4524375"/>
                        </a:xfrm>
                      </wpg:grpSpPr>
                      <pic:pic xmlns:pic="http://schemas.openxmlformats.org/drawingml/2006/picture">
                        <pic:nvPicPr>
                          <pic:cNvPr id="11" name="Picture 11"/>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1150" cy="4200525"/>
                          </a:xfrm>
                          <a:prstGeom prst="rect">
                            <a:avLst/>
                          </a:prstGeom>
                          <a:noFill/>
                          <a:ln>
                            <a:noFill/>
                          </a:ln>
                        </pic:spPr>
                      </pic:pic>
                      <wps:wsp>
                        <wps:cNvPr id="33" name="Text Box 33"/>
                        <wps:cNvSpPr txBox="1"/>
                        <wps:spPr>
                          <a:xfrm>
                            <a:off x="0" y="4257675"/>
                            <a:ext cx="5391150" cy="266700"/>
                          </a:xfrm>
                          <a:prstGeom prst="rect">
                            <a:avLst/>
                          </a:prstGeom>
                          <a:solidFill>
                            <a:prstClr val="white"/>
                          </a:solidFill>
                          <a:ln>
                            <a:noFill/>
                          </a:ln>
                        </wps:spPr>
                        <wps:txbx>
                          <w:txbxContent>
                            <w:p w:rsidR="00CD1C9C" w:rsidRPr="00AE2366" w:rsidRDefault="00CD1C9C" w:rsidP="0014130D">
                              <w:pPr>
                                <w:pStyle w:val="Kuvaotsikko"/>
                                <w:rPr>
                                  <w:rFonts w:ascii="Arial" w:hAnsi="Arial"/>
                                  <w:noProof/>
                                  <w:sz w:val="24"/>
                                </w:rPr>
                              </w:pPr>
                              <w:r>
                                <w:t xml:space="preserve">Kuva </w:t>
                              </w:r>
                              <w:r w:rsidR="00E5145D">
                                <w:fldChar w:fldCharType="begin"/>
                              </w:r>
                              <w:r w:rsidR="00E5145D">
                                <w:instrText xml:space="preserve"> SEQ Kuva \* ARABIC </w:instrText>
                              </w:r>
                              <w:r w:rsidR="00E5145D">
                                <w:fldChar w:fldCharType="separate"/>
                              </w:r>
                              <w:r>
                                <w:rPr>
                                  <w:noProof/>
                                </w:rPr>
                                <w:t>1</w:t>
                              </w:r>
                              <w:r w:rsidR="00E5145D">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34" o:spid="_x0000_s1057" style="position:absolute;margin-left:28.8pt;margin-top:.3pt;width:424.5pt;height:356.25pt;z-index:251662336" coordsize="53911,4524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58" type="#_x0000_t75" style="position:absolute;width:53911;height:42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">
                  <v:imagedata r:id="rId9" o:title=""/>
                </v:shape>
                <v:shape id="Text Box 33" o:spid="_x0000_s1059" type="#_x0000_t202" style="position:absolute;top:42576;width:5391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" stroked="f">
                  <v:textbox style="mso-fit-shape-to-text:t" inset="0,0,0,0">
                    <w:txbxContent>
                      <w:p w:rsidR="00CD1C9C" w:rsidRPr="00AE2366" w:rsidRDefault="00CD1C9C" w:rsidP="0014130D">
                        <w:pPr>
                          <w:pStyle w:val="Caption"/>
                          <w:rPr>
                            <w:rFonts w:ascii="Arial" w:hAnsi="Arial"/>
                            <w:noProof/>
                            <w:sz w:val="24"/>
                          </w:rPr>
                        </w:pPr>
                        <w:r>
                          <w:t xml:space="preserve">Kuva </w:t>
                        </w:r>
                        <w:fldSimple w:instr=" SEQ Kuva \* ARABIC ">
                          <w:r>
                            <w:rPr>
                              <w:noProof/>
                            </w:rPr>
                            <w:t>1</w:t>
                          </w:r>
                        </w:fldSimple>
                      </w:p>
                    </w:txbxContent>
                  </v:textbox>
                </v:shape>
                <w10:wrap type="topAndBottom"/>
              </v:group>
            </w:pict>
          </mc:Fallback>
        </mc:AlternateContent>
      </w:r>
      <w:r w:rsidR="001A017A" w:rsidRPr="001A017A">
        <w:rPr>
          <w:b/>
        </w:rPr>
        <w:t>5 S.</w:t>
      </w:r>
      <w:r w:rsidR="00D479EC">
        <w:rPr>
          <w:b/>
        </w:rPr>
        <w:t xml:space="preserve"> </w:t>
      </w:r>
    </w:p>
    <w:p w:rsidR="00B9188C" w:rsidRDefault="00B9188C" w:rsidP="0014130D">
      <w:pPr>
        <w:pStyle w:val="Perus"/>
      </w:pPr>
    </w:p>
    <w:p w:rsidR="00B9188C" w:rsidRDefault="00B9188C" w:rsidP="0014130D">
      <w:pPr>
        <w:pStyle w:val="Perus"/>
      </w:pPr>
      <w:r>
        <w:t>Yksi digitaalisen markkinoinnin tärkeä aspekti on S:ää. Tämä tulee sanoista Sell, Serve, Sizzle, Speak ja Save. Tämä kuuluu samaan ’’checklist’’ kategoriaan kuten SOSTAC, mutta antaa laaja-alaisemman kuvan digitaaliseen markkinointiin eikä keskity niin paljon myyntiin. Mindstone voi julkaistaessa mindfulness sisältöä käyttää 5 S:n checklistiä.</w:t>
      </w:r>
    </w:p>
    <w:p w:rsidR="00B9188C" w:rsidRDefault="00B9188C" w:rsidP="0014130D">
      <w:pPr>
        <w:pStyle w:val="Perus"/>
      </w:pPr>
    </w:p>
    <w:p w:rsidR="00B9188C" w:rsidRDefault="00B9188C" w:rsidP="00B9188C">
      <w:pPr>
        <w:pStyle w:val="Perus"/>
        <w:numPr>
          <w:ilvl w:val="0"/>
          <w:numId w:val="9"/>
        </w:numPr>
      </w:pPr>
      <w:r w:rsidRPr="00B9188C">
        <w:rPr>
          <w:b/>
        </w:rPr>
        <w:t>Sell</w:t>
      </w:r>
      <w:r>
        <w:t>: Tiedosta eri tapoja, kuinka online-alusta hyödyttää rahallisesti (nettikauppa, online konsultointi?)</w:t>
      </w:r>
    </w:p>
    <w:p w:rsidR="00B9188C" w:rsidRDefault="00B9188C" w:rsidP="00B9188C">
      <w:pPr>
        <w:pStyle w:val="Perus"/>
        <w:numPr>
          <w:ilvl w:val="0"/>
          <w:numId w:val="9"/>
        </w:numPr>
      </w:pPr>
      <w:r>
        <w:rPr>
          <w:b/>
        </w:rPr>
        <w:t>Speak</w:t>
      </w:r>
      <w:r w:rsidRPr="00B9188C">
        <w:t>:</w:t>
      </w:r>
      <w:r>
        <w:t xml:space="preserve"> Rakenna asiakassuhdetta ja anna heille 24/7 mahdollisuus käyttää palveluja (mainosta nettisivuilla esim applikaatiota/äänikirjoja tai muuta palvelua)</w:t>
      </w:r>
    </w:p>
    <w:p w:rsidR="00B9188C" w:rsidRDefault="00B9188C" w:rsidP="00B9188C">
      <w:pPr>
        <w:pStyle w:val="Perus"/>
        <w:numPr>
          <w:ilvl w:val="0"/>
          <w:numId w:val="9"/>
        </w:numPr>
      </w:pPr>
      <w:r>
        <w:rPr>
          <w:b/>
        </w:rPr>
        <w:t>Serve</w:t>
      </w:r>
      <w:r w:rsidRPr="00B9188C">
        <w:t>:</w:t>
      </w:r>
      <w:r>
        <w:t xml:space="preserve"> Lisää asiakaspolkuun arvoa. Esimerkiksi FAQ- listat, help-chatit, käyttäjäkokemuksen parantaminen, ilmaisen opetusmateriaalin jakaminen, nettisivujen nopeuttaminen, oleellisen materiaalin säännöllinen julkaisu ym.</w:t>
      </w:r>
    </w:p>
    <w:p w:rsidR="00B9188C" w:rsidRDefault="00B9188C" w:rsidP="00B9188C">
      <w:pPr>
        <w:pStyle w:val="Perus"/>
        <w:numPr>
          <w:ilvl w:val="0"/>
          <w:numId w:val="9"/>
        </w:numPr>
      </w:pPr>
      <w:r>
        <w:rPr>
          <w:b/>
        </w:rPr>
        <w:t>Save</w:t>
      </w:r>
      <w:r w:rsidRPr="00B9188C">
        <w:t>:</w:t>
      </w:r>
      <w:r>
        <w:t xml:space="preserve"> Yrityksen toimintojen tehostaminen erityisesti jos käyttää paljon digitaalisia palveluita</w:t>
      </w:r>
      <w:r w:rsidR="0016370F">
        <w:t>. (ei niin tärkeä kun kyseessä on pieni yritys kuten Mindstone Oy)</w:t>
      </w:r>
    </w:p>
    <w:p w:rsidR="0016370F" w:rsidRPr="00B9188C" w:rsidRDefault="0016370F" w:rsidP="00B9188C">
      <w:pPr>
        <w:pStyle w:val="Perus"/>
        <w:numPr>
          <w:ilvl w:val="0"/>
          <w:numId w:val="9"/>
        </w:numPr>
      </w:pPr>
      <w:r>
        <w:rPr>
          <w:b/>
        </w:rPr>
        <w:t>Sizzle</w:t>
      </w:r>
      <w:r w:rsidRPr="0016370F">
        <w:t>:</w:t>
      </w:r>
      <w:r>
        <w:t xml:space="preserve"> WOW- tekijä palvelussa. Näytä minkä takia mindfulnes on </w:t>
      </w:r>
      <w:r w:rsidRPr="0016370F">
        <w:rPr>
          <w:b/>
        </w:rPr>
        <w:t>THE juttu</w:t>
      </w:r>
      <w:r>
        <w:rPr>
          <w:b/>
        </w:rPr>
        <w:t xml:space="preserve"> </w:t>
      </w:r>
      <w:r>
        <w:t xml:space="preserve">ja minkä takia palveluita kannattaa hankkia Mindstonelta. Kaikki lisäarvo mitä palvelu tekee tulee olla tiedossa ja käyttää sitä hyväksi. </w:t>
      </w:r>
    </w:p>
    <w:p w:rsidR="001A017A" w:rsidRDefault="001A017A" w:rsidP="0014130D">
      <w:pPr>
        <w:pStyle w:val="Perus"/>
      </w:pPr>
    </w:p>
    <w:p w:rsidR="001A017A" w:rsidRDefault="001A017A" w:rsidP="0014130D">
      <w:pPr>
        <w:pStyle w:val="Perus"/>
      </w:pPr>
    </w:p>
    <w:p w:rsidR="007F3111" w:rsidRDefault="0016370F" w:rsidP="007F3111">
      <w:pPr>
        <w:pStyle w:val="Perus"/>
      </w:pPr>
      <w:r>
        <w:rPr>
          <w:rFonts w:cs="Arial"/>
          <w:noProof/>
          <w:szCs w:val="24"/>
        </w:rPr>
        <w:lastRenderedPageBreak/>
        <mc:AlternateContent>
          <mc:Choice Requires="wpg">
            <w:drawing>
              <wp:anchor distT="0" distB="0" distL="114300" distR="114300" simplePos="0" relativeHeight="251664384" behindDoc="0" locked="0" layoutInCell="1" allowOverlap="1" wp14:anchorId="4B42C2EB" wp14:editId="5B3C946D">
                <wp:simplePos x="0" y="0"/>
                <wp:positionH relativeFrom="page">
                  <wp:align>center</wp:align>
                </wp:positionH>
                <wp:positionV relativeFrom="paragraph">
                  <wp:posOffset>0</wp:posOffset>
                </wp:positionV>
                <wp:extent cx="4105275" cy="6524625"/>
                <wp:effectExtent l="0" t="0" r="9525" b="9525"/>
                <wp:wrapTopAndBottom/>
                <wp:docPr id="35" name="Group 35"/>
                <wp:cNvGraphicFramePr/>
                <a:graphic xmlns:a="http://schemas.openxmlformats.org/drawingml/2006/main">
                  <a:graphicData uri="http://schemas.microsoft.com/office/word/2010/wordprocessingGroup">
                    <wpg:wgp>
                      <wpg:cNvGrpSpPr/>
                      <wpg:grpSpPr>
                        <a:xfrm>
                          <a:off x="0" y="0"/>
                          <a:ext cx="4105275" cy="6524625"/>
                          <a:chOff x="0" y="0"/>
                          <a:chExt cx="4105275" cy="6524625"/>
                        </a:xfrm>
                      </wpg:grpSpPr>
                      <pic:pic xmlns:pic="http://schemas.openxmlformats.org/drawingml/2006/picture">
                        <pic:nvPicPr>
                          <pic:cNvPr id="36" name="Picture 36"/>
                          <pic:cNvPicPr>
                            <a:picLocks noChangeAspect="1"/>
                          </pic:cNvPicPr>
                        </pic:nvPicPr>
                        <pic:blipFill rotWithShape="1">
                          <a:blip r:embed="rId10" cstate="print">
                            <a:extLst>
                              <a:ext uri="{28A0092B-C50C-407E-A947-70E740481C1C}">
                                <a14:useLocalDpi xmlns:a14="http://schemas.microsoft.com/office/drawing/2010/main" val="0"/>
                              </a:ext>
                            </a:extLst>
                          </a:blip>
                          <a:srcRect l="211" r="-211" b="21944"/>
                          <a:stretch/>
                        </pic:blipFill>
                        <pic:spPr bwMode="auto">
                          <a:xfrm>
                            <a:off x="0" y="0"/>
                            <a:ext cx="4105275" cy="6205220"/>
                          </a:xfrm>
                          <a:prstGeom prst="rect">
                            <a:avLst/>
                          </a:prstGeom>
                          <a:noFill/>
                          <a:ln>
                            <a:noFill/>
                          </a:ln>
                          <a:extLst>
                            <a:ext uri="{53640926-AAD7-44D8-BBD7-CCE9431645EC}">
                              <a14:shadowObscured xmlns:a14="http://schemas.microsoft.com/office/drawing/2010/main"/>
                            </a:ext>
                          </a:extLst>
                        </pic:spPr>
                      </pic:pic>
                      <wps:wsp>
                        <wps:cNvPr id="37" name="Text Box 37"/>
                        <wps:cNvSpPr txBox="1"/>
                        <wps:spPr>
                          <a:xfrm>
                            <a:off x="0" y="6257925"/>
                            <a:ext cx="4105275" cy="266700"/>
                          </a:xfrm>
                          <a:prstGeom prst="rect">
                            <a:avLst/>
                          </a:prstGeom>
                          <a:solidFill>
                            <a:prstClr val="white"/>
                          </a:solidFill>
                          <a:ln>
                            <a:noFill/>
                          </a:ln>
                        </wps:spPr>
                        <wps:txbx>
                          <w:txbxContent>
                            <w:p w:rsidR="00CD1C9C" w:rsidRPr="00DF6170" w:rsidRDefault="00CD1C9C" w:rsidP="0016370F">
                              <w:pPr>
                                <w:pStyle w:val="Kuvaotsikko"/>
                                <w:rPr>
                                  <w:rFonts w:ascii="Arial" w:hAnsi="Arial" w:cs="Arial"/>
                                  <w:noProof/>
                                  <w:sz w:val="24"/>
                                  <w:szCs w:val="24"/>
                                </w:rPr>
                              </w:pPr>
                              <w:r>
                                <w:t xml:space="preserve">kuvaaja </w:t>
                              </w:r>
                              <w:r w:rsidR="00E5145D">
                                <w:fldChar w:fldCharType="begin"/>
                              </w:r>
                              <w:r w:rsidR="00E5145D">
                                <w:instrText xml:space="preserve"> SEQ Figure \* ARABIC </w:instrText>
                              </w:r>
                              <w:r w:rsidR="00E5145D">
                                <w:fldChar w:fldCharType="separate"/>
                              </w:r>
                              <w:r>
                                <w:rPr>
                                  <w:noProof/>
                                </w:rPr>
                                <w:t>2</w:t>
                              </w:r>
                              <w:r w:rsidR="00E5145D">
                                <w:rPr>
                                  <w:noProof/>
                                </w:rPr>
                                <w:fldChar w:fldCharType="end"/>
                              </w:r>
                              <w:r>
                                <w:t xml:space="preserve"> SOSTAC Planning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B42C2EB" id="Group 35" o:spid="_x0000_s1060" style="position:absolute;margin-left:0;margin-top:0;width:323.25pt;height:513.75pt;z-index:251664384;mso-position-horizontal:center;mso-position-horizontal-relative:page" coordsize="41052,6524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">
                <v:shape id="Picture 36" o:spid="_x0000_s1061" type="#_x0000_t75" style="position:absolute;width:41052;height:62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">
                  <v:imagedata r:id="rId11" o:title="" cropbottom="14381f" cropleft="138f" cropright="-138f"/>
                </v:shape>
                <v:shape id="Text Box 37" o:spid="_x0000_s1062" type="#_x0000_t202" style="position:absolute;top:62579;width:4105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rsidR="00CD1C9C" w:rsidRPr="00DF6170" w:rsidRDefault="00CD1C9C" w:rsidP="0016370F">
                        <w:pPr>
                          <w:pStyle w:val="Caption"/>
                          <w:rPr>
                            <w:rFonts w:ascii="Arial" w:hAnsi="Arial" w:cs="Arial"/>
                            <w:noProof/>
                            <w:sz w:val="24"/>
                            <w:szCs w:val="24"/>
                          </w:rPr>
                        </w:pPr>
                        <w:r>
                          <w:t xml:space="preserve">kuvaaja </w:t>
                        </w:r>
                        <w:fldSimple w:instr=" SEQ Figure \* ARABIC ">
                          <w:r>
                            <w:rPr>
                              <w:noProof/>
                            </w:rPr>
                            <w:t>2</w:t>
                          </w:r>
                        </w:fldSimple>
                        <w:r>
                          <w:t xml:space="preserve"> SOSTAC Planning System</w:t>
                        </w:r>
                      </w:p>
                    </w:txbxContent>
                  </v:textbox>
                </v:shape>
                <w10:wrap type="topAndBottom" anchorx="page"/>
              </v:group>
            </w:pict>
          </mc:Fallback>
        </mc:AlternateContent>
      </w:r>
    </w:p>
    <w:p w:rsidR="004654C2" w:rsidRDefault="005B7EAE" w:rsidP="00580A49">
      <w:pPr>
        <w:pStyle w:val="Otsikko1"/>
        <w:rPr>
          <w:rFonts w:cs="Arial"/>
          <w:b/>
          <w:szCs w:val="24"/>
        </w:rPr>
      </w:pPr>
      <w:r>
        <w:rPr>
          <w:rFonts w:cs="Arial"/>
          <w:b/>
          <w:szCs w:val="24"/>
        </w:rPr>
        <w:t>S</w:t>
      </w:r>
      <w:r w:rsidR="00580A49">
        <w:rPr>
          <w:rFonts w:cs="Arial"/>
          <w:b/>
          <w:szCs w:val="24"/>
        </w:rPr>
        <w:t>isältö- ja inbound markkinointi</w:t>
      </w:r>
    </w:p>
    <w:p w:rsidR="00580A49" w:rsidRDefault="00506BAF" w:rsidP="00506BAF">
      <w:pPr>
        <w:pStyle w:val="Perus"/>
      </w:pPr>
      <w:r>
        <w:t>Sisältö- ja inboundmarkkinointi on Mindstonen kaltaiselelle pienelle toimijalle erittäin tärkeää. Inbound-markkinoniti tarkoittaa, että</w:t>
      </w:r>
      <w:r w:rsidR="00EE08AA">
        <w:t xml:space="preserve"> mahdollinen ostaja ottaa itse yhteyden markkinoijaan/ yritykseen</w:t>
      </w:r>
      <w:r w:rsidR="008579D7">
        <w:t xml:space="preserve">. Tällöin löydettävyys </w:t>
      </w:r>
      <w:r w:rsidR="00761ED0">
        <w:t xml:space="preserve">ja saavutettavuus on äärimmäisen tärkeää. Konversio-optimointimme tähtää tähän. Sisältömarkkinonilla tähdätään houkuttelevuuteen. On tärkeää, että Mindstonen julkaisema materiaali (blogit, opetusmateriaalit ym.) ovat laadukkaita ja haluttavia materiaaleja. </w:t>
      </w:r>
    </w:p>
    <w:p w:rsidR="00761ED0" w:rsidRDefault="00761ED0" w:rsidP="00506BAF">
      <w:pPr>
        <w:pStyle w:val="Perus"/>
      </w:pPr>
    </w:p>
    <w:p w:rsidR="00761ED0" w:rsidRDefault="00761ED0" w:rsidP="00761ED0">
      <w:pPr>
        <w:pStyle w:val="Perus"/>
        <w:numPr>
          <w:ilvl w:val="0"/>
          <w:numId w:val="10"/>
        </w:numPr>
      </w:pPr>
      <w:r>
        <w:lastRenderedPageBreak/>
        <w:t>Käytä Google analytics toolia. Statistiikan avulla voi optimoida sisältöä tarkemmin kohderyhmälle.</w:t>
      </w:r>
    </w:p>
    <w:p w:rsidR="00761ED0" w:rsidRDefault="00761ED0" w:rsidP="00761ED0">
      <w:pPr>
        <w:pStyle w:val="Perus"/>
        <w:numPr>
          <w:ilvl w:val="0"/>
          <w:numId w:val="10"/>
        </w:numPr>
      </w:pPr>
      <w:r>
        <w:t>Tehokkaiden otsikoiden käyttö. Otsikon tulee olla mielenkiintoinen ja tekstiä vastaava. Erilaiset kysymykset ja ’’5 tapaa välttää xxxx’’ tyyppiset otsikot vetoavat yleisöön.</w:t>
      </w:r>
      <w:r w:rsidR="00742CCE">
        <w:t xml:space="preserve"> Toki on otettava asiayhteys aina huomioon. Jos halutaan vain ’’ammattimaisia’’ tekstejä, tulee otsikoiden olla selventäviä</w:t>
      </w:r>
    </w:p>
    <w:p w:rsidR="00742CCE" w:rsidRDefault="00742CCE" w:rsidP="00761ED0">
      <w:pPr>
        <w:pStyle w:val="Perus"/>
        <w:numPr>
          <w:ilvl w:val="0"/>
          <w:numId w:val="10"/>
        </w:numPr>
      </w:pPr>
      <w:r>
        <w:t xml:space="preserve">Kun lisää materiaalia, aina pohdi sen merkitystä asiakkaalle. Lisääminen pelkästää ajatuksella ’’just because’’ ei toimi hyvin. </w:t>
      </w:r>
    </w:p>
    <w:p w:rsidR="00742CCE" w:rsidRDefault="00742CCE" w:rsidP="00761ED0">
      <w:pPr>
        <w:pStyle w:val="Perus"/>
        <w:numPr>
          <w:ilvl w:val="0"/>
          <w:numId w:val="10"/>
        </w:numPr>
      </w:pPr>
      <w:r>
        <w:t xml:space="preserve">Kuvaajan 1. käyttäminen materiaalin luomisessa. Esimerkiksi blogeissa ja julkaisuissa on hyvä muistaa kyseiset pointit. </w:t>
      </w:r>
    </w:p>
    <w:p w:rsidR="00742CCE" w:rsidRDefault="00742CCE" w:rsidP="00761ED0">
      <w:pPr>
        <w:pStyle w:val="Perus"/>
        <w:numPr>
          <w:ilvl w:val="0"/>
          <w:numId w:val="10"/>
        </w:numPr>
      </w:pPr>
      <w:r>
        <w:t>Sisältö mitä Mindstone julkaisee, on aina oltava hyödyllistä jollain tavoin tietylle kohderyhmälle.</w:t>
      </w:r>
    </w:p>
    <w:p w:rsidR="00742CCE" w:rsidRDefault="00742CCE" w:rsidP="00761ED0">
      <w:pPr>
        <w:pStyle w:val="Perus"/>
        <w:numPr>
          <w:ilvl w:val="0"/>
          <w:numId w:val="10"/>
        </w:numPr>
      </w:pPr>
      <w:r>
        <w:rPr>
          <w:rFonts w:cs="Arial"/>
          <w:noProof/>
          <w:szCs w:val="24"/>
        </w:rPr>
        <mc:AlternateContent>
          <mc:Choice Requires="wpg">
            <w:drawing>
              <wp:anchor distT="0" distB="0" distL="114300" distR="114300" simplePos="0" relativeHeight="251666432" behindDoc="0" locked="0" layoutInCell="1" allowOverlap="1" wp14:anchorId="36463129" wp14:editId="3DD8CE35">
                <wp:simplePos x="0" y="0"/>
                <wp:positionH relativeFrom="page">
                  <wp:align>center</wp:align>
                </wp:positionH>
                <wp:positionV relativeFrom="paragraph">
                  <wp:posOffset>507365</wp:posOffset>
                </wp:positionV>
                <wp:extent cx="5391150" cy="3686175"/>
                <wp:effectExtent l="0" t="0" r="0" b="9525"/>
                <wp:wrapTopAndBottom/>
                <wp:docPr id="38" name="Group 38"/>
                <wp:cNvGraphicFramePr/>
                <a:graphic xmlns:a="http://schemas.openxmlformats.org/drawingml/2006/main">
                  <a:graphicData uri="http://schemas.microsoft.com/office/word/2010/wordprocessingGroup">
                    <wpg:wgp>
                      <wpg:cNvGrpSpPr/>
                      <wpg:grpSpPr>
                        <a:xfrm>
                          <a:off x="0" y="0"/>
                          <a:ext cx="5391150" cy="3686175"/>
                          <a:chOff x="0" y="0"/>
                          <a:chExt cx="5391150" cy="3686175"/>
                        </a:xfrm>
                      </wpg:grpSpPr>
                      <pic:pic xmlns:pic="http://schemas.openxmlformats.org/drawingml/2006/picture">
                        <pic:nvPicPr>
                          <pic:cNvPr id="39" name="Picture 39"/>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1150" cy="3362325"/>
                          </a:xfrm>
                          <a:prstGeom prst="rect">
                            <a:avLst/>
                          </a:prstGeom>
                          <a:noFill/>
                          <a:ln>
                            <a:noFill/>
                          </a:ln>
                        </pic:spPr>
                      </pic:pic>
                      <wps:wsp>
                        <wps:cNvPr id="40" name="Text Box 40"/>
                        <wps:cNvSpPr txBox="1"/>
                        <wps:spPr>
                          <a:xfrm>
                            <a:off x="0" y="3419475"/>
                            <a:ext cx="5391150" cy="266700"/>
                          </a:xfrm>
                          <a:prstGeom prst="rect">
                            <a:avLst/>
                          </a:prstGeom>
                          <a:solidFill>
                            <a:prstClr val="white"/>
                          </a:solidFill>
                          <a:ln>
                            <a:noFill/>
                          </a:ln>
                        </wps:spPr>
                        <wps:txbx>
                          <w:txbxContent>
                            <w:p w:rsidR="00CD1C9C" w:rsidRPr="00F80CEA" w:rsidRDefault="00CD1C9C" w:rsidP="00742CCE">
                              <w:pPr>
                                <w:pStyle w:val="Kuvaotsikko"/>
                                <w:rPr>
                                  <w:rFonts w:ascii="Arial" w:hAnsi="Arial" w:cs="Arial"/>
                                  <w:noProof/>
                                  <w:sz w:val="24"/>
                                  <w:szCs w:val="24"/>
                                </w:rPr>
                              </w:pPr>
                              <w:r>
                                <w:t>Kuvaaja 3. Inbound Marketing Funnel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6463129" id="Group 38" o:spid="_x0000_s1063" style="position:absolute;left:0;text-align:left;margin-left:0;margin-top:39.95pt;width:424.5pt;height:290.25pt;z-index:251666432;mso-position-horizontal:center;mso-position-horizontal-relative:page" coordsize="53911,3686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">
                <v:shape id="Picture 39" o:spid="_x0000_s1064" type="#_x0000_t75" style="position:absolute;width:53911;height:33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">
                  <v:imagedata r:id="rId13" o:title=""/>
                </v:shape>
                <v:shape id="Text Box 40" o:spid="_x0000_s1065" type="#_x0000_t202" style="position:absolute;top:34194;width:5391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" stroked="f">
                  <v:textbox style="mso-fit-shape-to-text:t" inset="0,0,0,0">
                    <w:txbxContent>
                      <w:p w:rsidR="00CD1C9C" w:rsidRPr="00F80CEA" w:rsidRDefault="00CD1C9C" w:rsidP="00742CCE">
                        <w:pPr>
                          <w:pStyle w:val="Caption"/>
                          <w:rPr>
                            <w:rFonts w:ascii="Arial" w:hAnsi="Arial" w:cs="Arial"/>
                            <w:noProof/>
                            <w:sz w:val="24"/>
                            <w:szCs w:val="24"/>
                          </w:rPr>
                        </w:pPr>
                        <w:r>
                          <w:t>Kuvaaja 3. Inbound Marketing Funnel</w:t>
                        </w:r>
                      </w:p>
                    </w:txbxContent>
                  </v:textbox>
                </v:shape>
                <w10:wrap type="topAndBottom" anchorx="page"/>
              </v:group>
            </w:pict>
          </mc:Fallback>
        </mc:AlternateContent>
      </w:r>
      <w:r>
        <w:t>Inbound marketin funnel- kuvaajasta (kuvaaja 3) pystyy hyvin näkemään, mitkä asiat vaikuttavat asiakkaisiin ja lukijoihin.</w:t>
      </w:r>
    </w:p>
    <w:p w:rsidR="00742CCE" w:rsidRDefault="00FD78AE" w:rsidP="00742CCE">
      <w:pPr>
        <w:pStyle w:val="Perus"/>
      </w:pPr>
      <w:r>
        <w:t xml:space="preserve">Mindstone on yritys, jonka kannattaa julkaista materiaalia blogissa ja sosiaalisessa mediassa. </w:t>
      </w:r>
      <w:r w:rsidR="00D9402D">
        <w:t>Ilmaismateriaalilla houkutteleminen nettisivuille on myös tehokas tapa lähestyä asiakkaita vierailemaan sivustolla.</w:t>
      </w:r>
      <w:r w:rsidR="006A5E82">
        <w:t xml:space="preserve"> Työkaluja joita voi käyttää: </w:t>
      </w:r>
    </w:p>
    <w:p w:rsidR="005B7EAE" w:rsidRDefault="00E5145D" w:rsidP="005B7EAE">
      <w:pPr>
        <w:pStyle w:val="NormaaliWWW"/>
        <w:numPr>
          <w:ilvl w:val="0"/>
          <w:numId w:val="11"/>
        </w:numPr>
        <w:rPr>
          <w:rFonts w:ascii="Arial" w:hAnsi="Arial" w:cs="Arial"/>
          <w:lang w:val="en-GB"/>
        </w:rPr>
      </w:pPr>
      <w:hyperlink r:id="rId14" w:history="1">
        <w:r w:rsidR="005B7EAE" w:rsidRPr="00C86A09">
          <w:rPr>
            <w:rStyle w:val="Hyperlinkki"/>
            <w:rFonts w:ascii="Arial" w:hAnsi="Arial" w:cs="Arial"/>
            <w:lang w:val="en-GB"/>
          </w:rPr>
          <w:t>www.canva.com</w:t>
        </w:r>
      </w:hyperlink>
      <w:r w:rsidR="005B7EAE" w:rsidRPr="00C86A09">
        <w:rPr>
          <w:rFonts w:ascii="Arial" w:hAnsi="Arial" w:cs="Arial"/>
          <w:lang w:val="en-GB"/>
        </w:rPr>
        <w:t xml:space="preserve"> </w:t>
      </w:r>
    </w:p>
    <w:p w:rsidR="005B7EAE" w:rsidRPr="00C86A09" w:rsidRDefault="00E5145D" w:rsidP="005B7EAE">
      <w:pPr>
        <w:pStyle w:val="NormaaliWWW"/>
        <w:numPr>
          <w:ilvl w:val="0"/>
          <w:numId w:val="11"/>
        </w:numPr>
        <w:rPr>
          <w:rFonts w:ascii="Arial" w:hAnsi="Arial" w:cs="Arial"/>
          <w:lang w:val="en-GB"/>
        </w:rPr>
      </w:pPr>
      <w:hyperlink r:id="rId15" w:history="1">
        <w:r w:rsidR="005B7EAE" w:rsidRPr="00C86A09">
          <w:rPr>
            <w:rStyle w:val="Hyperlinkki"/>
            <w:rFonts w:ascii="Arial" w:hAnsi="Arial" w:cs="Arial"/>
            <w:lang w:val="en-GB"/>
          </w:rPr>
          <w:t>https://venngage.com/</w:t>
        </w:r>
      </w:hyperlink>
    </w:p>
    <w:p w:rsidR="005B7EAE" w:rsidRPr="00C86A09" w:rsidRDefault="00E5145D" w:rsidP="005B7EAE">
      <w:pPr>
        <w:pStyle w:val="NormaaliWWW"/>
        <w:numPr>
          <w:ilvl w:val="0"/>
          <w:numId w:val="11"/>
        </w:numPr>
        <w:rPr>
          <w:rFonts w:ascii="Arial" w:hAnsi="Arial" w:cs="Arial"/>
          <w:lang w:val="en-GB"/>
        </w:rPr>
      </w:pPr>
      <w:hyperlink r:id="rId16" w:history="1">
        <w:r w:rsidR="005B7EAE" w:rsidRPr="00C86A09">
          <w:rPr>
            <w:rStyle w:val="Hyperlinkki"/>
            <w:rFonts w:ascii="Arial" w:hAnsi="Arial" w:cs="Arial"/>
            <w:lang w:val="en-GB"/>
          </w:rPr>
          <w:t>https://piktochart.com/templates/</w:t>
        </w:r>
      </w:hyperlink>
    </w:p>
    <w:p w:rsidR="005B7EAE" w:rsidRPr="005B7EAE" w:rsidRDefault="00E5145D" w:rsidP="00366678">
      <w:pPr>
        <w:pStyle w:val="NormaaliWWW"/>
        <w:numPr>
          <w:ilvl w:val="0"/>
          <w:numId w:val="11"/>
        </w:numPr>
        <w:rPr>
          <w:rStyle w:val="Hyperlinkki"/>
          <w:color w:val="auto"/>
          <w:u w:val="none"/>
        </w:rPr>
      </w:pPr>
      <w:hyperlink r:id="rId17" w:history="1">
        <w:r w:rsidR="005B7EAE" w:rsidRPr="005B7EAE">
          <w:rPr>
            <w:rStyle w:val="Hyperlinkki"/>
            <w:rFonts w:ascii="Arial" w:hAnsi="Arial" w:cs="Arial"/>
            <w:lang w:val="en-GB"/>
          </w:rPr>
          <w:t>https://www.visme.co/</w:t>
        </w:r>
      </w:hyperlink>
    </w:p>
    <w:p w:rsidR="005B7EAE" w:rsidRDefault="00E5145D" w:rsidP="00366678">
      <w:pPr>
        <w:pStyle w:val="NormaaliWWW"/>
        <w:numPr>
          <w:ilvl w:val="0"/>
          <w:numId w:val="11"/>
        </w:numPr>
      </w:pPr>
      <w:hyperlink r:id="rId18" w:history="1">
        <w:r w:rsidR="005B7EAE" w:rsidRPr="005B7EAE">
          <w:rPr>
            <w:rStyle w:val="Hyperlinkki"/>
            <w:rFonts w:ascii="Arial" w:hAnsi="Arial" w:cs="Arial"/>
            <w:lang w:val="en-GB"/>
          </w:rPr>
          <w:t>https://www.easel.ly/</w:t>
        </w:r>
      </w:hyperlink>
    </w:p>
    <w:p w:rsidR="00742CCE" w:rsidRDefault="00742CCE" w:rsidP="00742CCE">
      <w:pPr>
        <w:pStyle w:val="Perus"/>
      </w:pPr>
      <w:r>
        <w:t xml:space="preserve"> </w:t>
      </w:r>
    </w:p>
    <w:p w:rsidR="00506BAF" w:rsidRDefault="00506BAF" w:rsidP="00506BAF">
      <w:pPr>
        <w:pStyle w:val="Perus"/>
      </w:pPr>
    </w:p>
    <w:p w:rsidR="00506BAF" w:rsidRDefault="00506BAF" w:rsidP="00506BAF">
      <w:pPr>
        <w:pStyle w:val="Perus"/>
      </w:pPr>
    </w:p>
    <w:p w:rsidR="00580A49" w:rsidRDefault="00580A49" w:rsidP="00580A49">
      <w:pPr>
        <w:pStyle w:val="Otsikko1"/>
        <w:rPr>
          <w:b/>
        </w:rPr>
      </w:pPr>
      <w:r w:rsidRPr="00580A49">
        <w:rPr>
          <w:b/>
        </w:rPr>
        <w:t>S</w:t>
      </w:r>
      <w:r w:rsidR="00825524">
        <w:rPr>
          <w:b/>
        </w:rPr>
        <w:t>earh Engine Markkinointi</w:t>
      </w:r>
    </w:p>
    <w:p w:rsidR="00580A49" w:rsidRDefault="00465466" w:rsidP="00825524">
      <w:pPr>
        <w:pStyle w:val="Perus"/>
      </w:pPr>
      <w:r>
        <w:t>Hakukoneoptimointi on todennäköisesti tärkein yksittäinen tapa markkinoida palveluita nykypäivän digitaalisessa maailmassa. Erityisesti Midnstonen kaltaiselle pienelle yritykselle, tunnettavuus ja löydettävyys ovat kriittisiä. Hakukoneoptimointi on myös suhteellisen halpaa hyvin tehtynä, verrattuna perinteisempää markkinointiin, kuten mainontaan.</w:t>
      </w:r>
      <w:r w:rsidR="00D62341">
        <w:t xml:space="preserve"> Ihmiset eivät tiedä mindfulnessistä keskimäärin paljoa, saati Mindstonen kaltaisesta pienestä yrityksestä, joten on erittäin tärkeää löytää yritys googlen haussa heti. Google algoritmiin vaikuttavia asioita jotka tulee huomioida omassa toiminnassa. </w:t>
      </w:r>
    </w:p>
    <w:p w:rsidR="00D62341" w:rsidRDefault="00D62341" w:rsidP="00825524">
      <w:pPr>
        <w:pStyle w:val="Perus"/>
      </w:pPr>
    </w:p>
    <w:p w:rsidR="00D62341" w:rsidRDefault="00D62341" w:rsidP="00D62341">
      <w:pPr>
        <w:pStyle w:val="Perus"/>
        <w:numPr>
          <w:ilvl w:val="0"/>
          <w:numId w:val="12"/>
        </w:numPr>
      </w:pPr>
      <w:r>
        <w:t>Käyttäjän viettämä aika sivustolla</w:t>
      </w:r>
    </w:p>
    <w:p w:rsidR="00D62341" w:rsidRDefault="00D62341" w:rsidP="00D62341">
      <w:pPr>
        <w:pStyle w:val="Perus"/>
        <w:numPr>
          <w:ilvl w:val="0"/>
          <w:numId w:val="12"/>
        </w:numPr>
      </w:pPr>
      <w:r>
        <w:t>Scrollaaminen sivustolla</w:t>
      </w:r>
    </w:p>
    <w:p w:rsidR="00D62341" w:rsidRDefault="00D62341" w:rsidP="00D62341">
      <w:pPr>
        <w:pStyle w:val="Perus"/>
        <w:numPr>
          <w:ilvl w:val="0"/>
          <w:numId w:val="12"/>
        </w:numPr>
      </w:pPr>
      <w:r>
        <w:t>Älä kilpaile yleisten sanojen kanssa kuten ’’logistiikka’’ tai vastaava. Jos on selkeä kohderyhmä, tulee hakusanat valita sen mukaan</w:t>
      </w:r>
    </w:p>
    <w:p w:rsidR="00D62341" w:rsidRDefault="00D62341" w:rsidP="00D62341">
      <w:pPr>
        <w:pStyle w:val="Perus"/>
        <w:numPr>
          <w:ilvl w:val="0"/>
          <w:numId w:val="12"/>
        </w:numPr>
      </w:pPr>
      <w:r>
        <w:t>Backlinkit; kuinka monta linkkiä suosittelee sivustoa muualta internetistä</w:t>
      </w:r>
    </w:p>
    <w:p w:rsidR="00D62341" w:rsidRDefault="00D62341" w:rsidP="00D62341">
      <w:pPr>
        <w:pStyle w:val="Perus"/>
        <w:numPr>
          <w:ilvl w:val="0"/>
          <w:numId w:val="12"/>
        </w:numPr>
      </w:pPr>
      <w:r>
        <w:t>Relevantit termistöt sivustolla</w:t>
      </w:r>
    </w:p>
    <w:p w:rsidR="00D62341" w:rsidRDefault="00D62341" w:rsidP="00D62341">
      <w:pPr>
        <w:pStyle w:val="Perus"/>
        <w:numPr>
          <w:ilvl w:val="0"/>
          <w:numId w:val="12"/>
        </w:numPr>
      </w:pPr>
      <w:r>
        <w:t>Web-liikenne (kuinka paljon ihmiset käyvät sivustolla)</w:t>
      </w:r>
    </w:p>
    <w:p w:rsidR="00D62341" w:rsidRPr="00B53A98" w:rsidRDefault="00D62341" w:rsidP="00366678">
      <w:pPr>
        <w:pStyle w:val="Perus"/>
        <w:numPr>
          <w:ilvl w:val="0"/>
          <w:numId w:val="12"/>
        </w:numPr>
      </w:pPr>
      <w:r>
        <w:t xml:space="preserve">Sivuston maine. Google laskee pisteytyksellä sivustolle maineen, johon vaikuttaa monet mainituista asioista </w:t>
      </w:r>
    </w:p>
    <w:p w:rsidR="00D62341" w:rsidRPr="00B53A98" w:rsidRDefault="00D62341" w:rsidP="00366678">
      <w:pPr>
        <w:pStyle w:val="Perus"/>
        <w:numPr>
          <w:ilvl w:val="0"/>
          <w:numId w:val="12"/>
        </w:numPr>
      </w:pPr>
      <w:r w:rsidRPr="00B53A98">
        <w:t>Otsikot(Title) koodissa. Esim &lt;title&gt;Mindstone Oy | Mindfulness&lt;/title&gt; tulee vastata hakua</w:t>
      </w:r>
    </w:p>
    <w:p w:rsidR="00366678" w:rsidRDefault="00366678" w:rsidP="00366678">
      <w:pPr>
        <w:pStyle w:val="Perus"/>
        <w:numPr>
          <w:ilvl w:val="0"/>
          <w:numId w:val="12"/>
        </w:numPr>
      </w:pPr>
      <w:r w:rsidRPr="00366678">
        <w:t>Sisällön laatu (kyllä, google o</w:t>
      </w:r>
      <w:r>
        <w:t>saa lukea onko sisältö laadukasta)</w:t>
      </w:r>
    </w:p>
    <w:p w:rsidR="00366678" w:rsidRDefault="00366678" w:rsidP="00366678">
      <w:pPr>
        <w:pStyle w:val="Perus"/>
        <w:numPr>
          <w:ilvl w:val="0"/>
          <w:numId w:val="12"/>
        </w:numPr>
      </w:pPr>
      <w:r>
        <w:t>Sosiaalisen median jaot, kommentit ja tykkäykset</w:t>
      </w:r>
    </w:p>
    <w:p w:rsidR="00366678" w:rsidRDefault="00366678" w:rsidP="00366678">
      <w:pPr>
        <w:pStyle w:val="Perus"/>
        <w:numPr>
          <w:ilvl w:val="0"/>
          <w:numId w:val="12"/>
        </w:numPr>
      </w:pPr>
      <w:r>
        <w:t>Sivuston nopeus (algoritmi haluaa nopeita sivustoja mobiilille)</w:t>
      </w:r>
    </w:p>
    <w:p w:rsidR="00366678" w:rsidRDefault="00F41A5E" w:rsidP="00366678">
      <w:pPr>
        <w:pStyle w:val="Perus"/>
        <w:numPr>
          <w:ilvl w:val="0"/>
          <w:numId w:val="12"/>
        </w:numPr>
      </w:pPr>
      <w:r>
        <w:t>Mobiiliresponsiivisuus</w:t>
      </w:r>
    </w:p>
    <w:p w:rsidR="00A440DF" w:rsidRDefault="00A440DF" w:rsidP="00366678">
      <w:pPr>
        <w:pStyle w:val="Perus"/>
        <w:numPr>
          <w:ilvl w:val="0"/>
          <w:numId w:val="12"/>
        </w:numPr>
      </w:pPr>
      <w:r>
        <w:t>Keyword- optimointi. Relevantteja sanoja tuotteeseen/palveluun</w:t>
      </w:r>
    </w:p>
    <w:p w:rsidR="00A440DF" w:rsidRDefault="00A440DF" w:rsidP="00366678">
      <w:pPr>
        <w:pStyle w:val="Perus"/>
        <w:numPr>
          <w:ilvl w:val="0"/>
          <w:numId w:val="12"/>
        </w:numPr>
      </w:pPr>
      <w:r>
        <w:t>Katso millä sanoilla ihmiset hakevat (google-sivun alalaita, kuva 4)</w:t>
      </w:r>
    </w:p>
    <w:p w:rsidR="00700645" w:rsidRDefault="00700645" w:rsidP="00700645">
      <w:pPr>
        <w:pStyle w:val="Perus"/>
      </w:pPr>
      <w:r>
        <w:rPr>
          <w:noProof/>
        </w:rPr>
        <mc:AlternateContent>
          <mc:Choice Requires="wpg">
            <w:drawing>
              <wp:anchor distT="0" distB="0" distL="114300" distR="114300" simplePos="0" relativeHeight="251670528" behindDoc="0" locked="0" layoutInCell="1" allowOverlap="1">
                <wp:simplePos x="0" y="0"/>
                <wp:positionH relativeFrom="page">
                  <wp:align>center</wp:align>
                </wp:positionH>
                <wp:positionV relativeFrom="paragraph">
                  <wp:posOffset>277495</wp:posOffset>
                </wp:positionV>
                <wp:extent cx="5124450" cy="2457450"/>
                <wp:effectExtent l="0" t="0" r="0" b="0"/>
                <wp:wrapTopAndBottom/>
                <wp:docPr id="43" name="Group 43"/>
                <wp:cNvGraphicFramePr/>
                <a:graphic xmlns:a="http://schemas.openxmlformats.org/drawingml/2006/main">
                  <a:graphicData uri="http://schemas.microsoft.com/office/word/2010/wordprocessingGroup">
                    <wpg:wgp>
                      <wpg:cNvGrpSpPr/>
                      <wpg:grpSpPr>
                        <a:xfrm>
                          <a:off x="0" y="0"/>
                          <a:ext cx="5124450" cy="2457450"/>
                          <a:chOff x="0" y="247650"/>
                          <a:chExt cx="5124450" cy="2457450"/>
                        </a:xfrm>
                      </wpg:grpSpPr>
                      <pic:pic xmlns:pic="http://schemas.openxmlformats.org/drawingml/2006/picture">
                        <pic:nvPicPr>
                          <pic:cNvPr id="41" name="Picture 41"/>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476250" y="247650"/>
                            <a:ext cx="4648200" cy="2381250"/>
                          </a:xfrm>
                          <a:prstGeom prst="rect">
                            <a:avLst/>
                          </a:prstGeom>
                          <a:noFill/>
                          <a:ln>
                            <a:noFill/>
                          </a:ln>
                        </pic:spPr>
                      </pic:pic>
                      <wps:wsp>
                        <wps:cNvPr id="42" name="Text Box 42"/>
                        <wps:cNvSpPr txBox="1"/>
                        <wps:spPr>
                          <a:xfrm>
                            <a:off x="0" y="2438400"/>
                            <a:ext cx="4648200" cy="266700"/>
                          </a:xfrm>
                          <a:prstGeom prst="rect">
                            <a:avLst/>
                          </a:prstGeom>
                          <a:solidFill>
                            <a:prstClr val="white"/>
                          </a:solidFill>
                          <a:ln>
                            <a:noFill/>
                          </a:ln>
                        </wps:spPr>
                        <wps:txbx>
                          <w:txbxContent>
                            <w:p w:rsidR="00CD1C9C" w:rsidRPr="000837F1" w:rsidRDefault="00CD1C9C" w:rsidP="00700645">
                              <w:pPr>
                                <w:pStyle w:val="Kuvaotsikko"/>
                                <w:rPr>
                                  <w:rFonts w:ascii="Arial" w:hAnsi="Arial"/>
                                  <w:noProof/>
                                  <w:sz w:val="24"/>
                                </w:rPr>
                              </w:pPr>
                              <w:r>
                                <w:t>Kuva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43" o:spid="_x0000_s1066" style="position:absolute;margin-left:0;margin-top:21.85pt;width:403.5pt;height:193.5pt;z-index:251670528;mso-position-horizontal:center;mso-position-horizontal-relative:page;mso-width-relative:margin;mso-height-relative:margin" coordorigin=",2476" coordsize="51244,24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">
                <v:shape id="Picture 41" o:spid="_x0000_s1067" type="#_x0000_t75" style="position:absolute;left:4762;top:2476;width:46482;height:23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">
                  <v:imagedata r:id="rId20" o:title=""/>
                </v:shape>
                <v:shape id="Text Box 42" o:spid="_x0000_s1068" type="#_x0000_t202" style="position:absolute;top:24384;width:4648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I83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" stroked="f">
                  <v:textbox style="mso-fit-shape-to-text:t" inset="0,0,0,0">
                    <w:txbxContent>
                      <w:p w:rsidR="00CD1C9C" w:rsidRPr="000837F1" w:rsidRDefault="00CD1C9C" w:rsidP="00700645">
                        <w:pPr>
                          <w:pStyle w:val="Caption"/>
                          <w:rPr>
                            <w:rFonts w:ascii="Arial" w:hAnsi="Arial"/>
                            <w:noProof/>
                            <w:sz w:val="24"/>
                          </w:rPr>
                        </w:pPr>
                        <w:r>
                          <w:t>Kuva 4</w:t>
                        </w:r>
                      </w:p>
                    </w:txbxContent>
                  </v:textbox>
                </v:shape>
                <w10:wrap type="topAndBottom" anchorx="page"/>
              </v:group>
            </w:pict>
          </mc:Fallback>
        </mc:AlternateContent>
      </w:r>
    </w:p>
    <w:p w:rsidR="00700645" w:rsidRPr="00366678" w:rsidRDefault="00700645" w:rsidP="00700645">
      <w:pPr>
        <w:pStyle w:val="Perus"/>
      </w:pPr>
    </w:p>
    <w:p w:rsidR="00825524" w:rsidRDefault="00A97F4A" w:rsidP="00700645">
      <w:pPr>
        <w:pStyle w:val="Perus"/>
      </w:pPr>
      <w:r>
        <w:t xml:space="preserve">Työkaluja, millä Minstone voi katsoa sivustonsa toimivuutta ja analysoida sitä. Työkalut ovat ilmaisia usein ’’muutaman käyttökerran’’ päivässä/viikossa tai niistä on kevyt ilmaisversio ja maksullinen laajaversio. </w:t>
      </w:r>
    </w:p>
    <w:p w:rsidR="00A97F4A" w:rsidRDefault="00A97F4A" w:rsidP="00700645">
      <w:pPr>
        <w:pStyle w:val="Perus"/>
      </w:pPr>
    </w:p>
    <w:p w:rsidR="00A97F4A" w:rsidRPr="00A97F4A" w:rsidRDefault="00A97F4A" w:rsidP="00A97F4A">
      <w:pPr>
        <w:pStyle w:val="Perus"/>
        <w:numPr>
          <w:ilvl w:val="0"/>
          <w:numId w:val="13"/>
        </w:numPr>
        <w:rPr>
          <w:b/>
        </w:rPr>
      </w:pPr>
      <w:r w:rsidRPr="00A97F4A">
        <w:rPr>
          <w:b/>
        </w:rPr>
        <w:t>Google Page Speed</w:t>
      </w:r>
      <w:r>
        <w:rPr>
          <w:b/>
        </w:rPr>
        <w:t>:</w:t>
      </w:r>
      <w:r w:rsidRPr="00A97F4A">
        <w:rPr>
          <w:b/>
        </w:rPr>
        <w:t xml:space="preserve"> </w:t>
      </w:r>
      <w:r w:rsidRPr="00A97F4A">
        <w:t>voi käyttää n</w:t>
      </w:r>
      <w:r>
        <w:t>ähdäkseen, kuinka hyvin linkit on optimoitu mobiilille ja desktopille. Valitettavasti sivustolta ei saanut deskotp, tai mobile tietoja nopeudesta. Todennäköisesti tekemistä sivuston vähän käytön kanssa.</w:t>
      </w:r>
    </w:p>
    <w:p w:rsidR="00A97F4A" w:rsidRDefault="00A97F4A" w:rsidP="00A97F4A">
      <w:pPr>
        <w:pStyle w:val="Perus"/>
        <w:rPr>
          <w:b/>
        </w:rPr>
      </w:pPr>
    </w:p>
    <w:p w:rsidR="00A97F4A" w:rsidRDefault="00A97F4A" w:rsidP="00A97F4A">
      <w:pPr>
        <w:pStyle w:val="Perus"/>
        <w:numPr>
          <w:ilvl w:val="0"/>
          <w:numId w:val="13"/>
        </w:numPr>
        <w:rPr>
          <w:b/>
        </w:rPr>
      </w:pPr>
      <w:r>
        <w:rPr>
          <w:b/>
        </w:rPr>
        <w:t xml:space="preserve">Pingdom: </w:t>
      </w:r>
      <w:r>
        <w:t>voi käyttää samaan kun edellä mainittua</w:t>
      </w:r>
    </w:p>
    <w:p w:rsidR="00A97F4A" w:rsidRPr="00A97F4A" w:rsidRDefault="00A97F4A" w:rsidP="00A97F4A">
      <w:pPr>
        <w:pStyle w:val="Perus"/>
        <w:rPr>
          <w:b/>
        </w:rPr>
      </w:pPr>
      <w:r>
        <w:rPr>
          <w:b/>
          <w:noProof/>
        </w:rPr>
        <mc:AlternateContent>
          <mc:Choice Requires="wpg">
            <w:drawing>
              <wp:anchor distT="0" distB="0" distL="114300" distR="114300" simplePos="0" relativeHeight="251674624" behindDoc="0" locked="0" layoutInCell="1" allowOverlap="1">
                <wp:simplePos x="0" y="0"/>
                <wp:positionH relativeFrom="margin">
                  <wp:align>center</wp:align>
                </wp:positionH>
                <wp:positionV relativeFrom="paragraph">
                  <wp:posOffset>196215</wp:posOffset>
                </wp:positionV>
                <wp:extent cx="3600450" cy="2333625"/>
                <wp:effectExtent l="0" t="0" r="0" b="9525"/>
                <wp:wrapTopAndBottom/>
                <wp:docPr id="46" name="Group 46"/>
                <wp:cNvGraphicFramePr/>
                <a:graphic xmlns:a="http://schemas.openxmlformats.org/drawingml/2006/main">
                  <a:graphicData uri="http://schemas.microsoft.com/office/word/2010/wordprocessingGroup">
                    <wpg:wgp>
                      <wpg:cNvGrpSpPr/>
                      <wpg:grpSpPr>
                        <a:xfrm>
                          <a:off x="0" y="0"/>
                          <a:ext cx="3600450" cy="2333625"/>
                          <a:chOff x="0" y="28575"/>
                          <a:chExt cx="3600450" cy="2333625"/>
                        </a:xfrm>
                      </wpg:grpSpPr>
                      <pic:pic xmlns:pic="http://schemas.openxmlformats.org/drawingml/2006/picture">
                        <pic:nvPicPr>
                          <pic:cNvPr id="44" name="Picture 44"/>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47625" y="28575"/>
                            <a:ext cx="3552825" cy="2038350"/>
                          </a:xfrm>
                          <a:prstGeom prst="rect">
                            <a:avLst/>
                          </a:prstGeom>
                          <a:noFill/>
                          <a:ln>
                            <a:noFill/>
                          </a:ln>
                        </pic:spPr>
                      </pic:pic>
                      <wps:wsp>
                        <wps:cNvPr id="45" name="Text Box 45"/>
                        <wps:cNvSpPr txBox="1"/>
                        <wps:spPr>
                          <a:xfrm>
                            <a:off x="0" y="2095500"/>
                            <a:ext cx="3552825" cy="266700"/>
                          </a:xfrm>
                          <a:prstGeom prst="rect">
                            <a:avLst/>
                          </a:prstGeom>
                          <a:solidFill>
                            <a:prstClr val="white"/>
                          </a:solidFill>
                          <a:ln>
                            <a:noFill/>
                          </a:ln>
                        </wps:spPr>
                        <wps:txbx>
                          <w:txbxContent>
                            <w:p w:rsidR="00CD1C9C" w:rsidRPr="00E76B7C" w:rsidRDefault="00CD1C9C" w:rsidP="00A97F4A">
                              <w:pPr>
                                <w:pStyle w:val="Kuvaotsikko"/>
                                <w:rPr>
                                  <w:rFonts w:ascii="Arial" w:hAnsi="Arial"/>
                                  <w:b/>
                                  <w:noProof/>
                                  <w:sz w:val="24"/>
                                </w:rPr>
                              </w:pPr>
                              <w:r>
                                <w:t>Kuva 5 Google Page Speed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46" o:spid="_x0000_s1069" style="position:absolute;margin-left:0;margin-top:15.45pt;width:283.5pt;height:183.75pt;z-index:251674624;mso-position-horizontal:center;mso-position-horizontal-relative:margin;mso-width-relative:margin;mso-height-relative:margin" coordorigin=",285" coordsize="36004,23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">
                <v:shape id="Picture 44" o:spid="_x0000_s1070" type="#_x0000_t75" style="position:absolute;left:476;top:285;width:35528;height:20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">
                  <v:imagedata r:id="rId22" o:title=""/>
                </v:shape>
                <v:shape id="Text Box 45" o:spid="_x0000_s1071" type="#_x0000_t202" style="position:absolute;top:20955;width:3552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" stroked="f">
                  <v:textbox style="mso-fit-shape-to-text:t" inset="0,0,0,0">
                    <w:txbxContent>
                      <w:p w:rsidR="00CD1C9C" w:rsidRPr="00E76B7C" w:rsidRDefault="00CD1C9C" w:rsidP="00A97F4A">
                        <w:pPr>
                          <w:pStyle w:val="Caption"/>
                          <w:rPr>
                            <w:rFonts w:ascii="Arial" w:hAnsi="Arial"/>
                            <w:b/>
                            <w:noProof/>
                            <w:sz w:val="24"/>
                          </w:rPr>
                        </w:pPr>
                        <w:r>
                          <w:t>Kuva 5 Google Page Speed</w:t>
                        </w:r>
                      </w:p>
                    </w:txbxContent>
                  </v:textbox>
                </v:shape>
                <w10:wrap type="topAndBottom" anchorx="margin"/>
              </v:group>
            </w:pict>
          </mc:Fallback>
        </mc:AlternateContent>
      </w:r>
    </w:p>
    <w:p w:rsidR="00825524" w:rsidRDefault="00A97F4A" w:rsidP="00A97F4A">
      <w:pPr>
        <w:pStyle w:val="Perus"/>
        <w:numPr>
          <w:ilvl w:val="0"/>
          <w:numId w:val="14"/>
        </w:numPr>
      </w:pPr>
      <w:r w:rsidRPr="0045395E">
        <w:rPr>
          <w:b/>
        </w:rPr>
        <w:t>Moz Open site explorer</w:t>
      </w:r>
      <w:r w:rsidRPr="00A97F4A">
        <w:t>: Ohjelmalla näke</w:t>
      </w:r>
      <w:r>
        <w:t xml:space="preserve">e miten kohde URL näkyy Google algoritissä. </w:t>
      </w:r>
      <w:r w:rsidR="005A6CBC">
        <w:t>Mindstonen tapauksessa tulos ei ole hyvä.</w:t>
      </w:r>
    </w:p>
    <w:p w:rsidR="001861DB" w:rsidRDefault="001861DB" w:rsidP="00A97F4A">
      <w:pPr>
        <w:pStyle w:val="Perus"/>
        <w:numPr>
          <w:ilvl w:val="0"/>
          <w:numId w:val="14"/>
        </w:numPr>
      </w:pPr>
      <w:r w:rsidRPr="001861DB">
        <w:rPr>
          <w:b/>
        </w:rPr>
        <w:t>Moz Keyword explorer</w:t>
      </w:r>
      <w:r w:rsidRPr="001861DB">
        <w:t>: Näyttää avainsanat</w:t>
      </w:r>
      <w:r>
        <w:t>, millä kohdesivustoa haetaan</w:t>
      </w:r>
    </w:p>
    <w:p w:rsidR="001861DB" w:rsidRPr="001861DB" w:rsidRDefault="001861DB" w:rsidP="00A97F4A">
      <w:pPr>
        <w:pStyle w:val="Perus"/>
        <w:numPr>
          <w:ilvl w:val="0"/>
          <w:numId w:val="14"/>
        </w:numPr>
      </w:pPr>
      <w:r>
        <w:rPr>
          <w:b/>
        </w:rPr>
        <w:t>Ubersuggest</w:t>
      </w:r>
    </w:p>
    <w:p w:rsidR="001861DB" w:rsidRPr="001861DB" w:rsidRDefault="001861DB" w:rsidP="00A97F4A">
      <w:pPr>
        <w:pStyle w:val="Perus"/>
        <w:numPr>
          <w:ilvl w:val="0"/>
          <w:numId w:val="14"/>
        </w:numPr>
        <w:rPr>
          <w:b/>
        </w:rPr>
      </w:pPr>
      <w:r>
        <w:rPr>
          <w:noProof/>
        </w:rPr>
        <mc:AlternateContent>
          <mc:Choice Requires="wpg">
            <w:drawing>
              <wp:anchor distT="0" distB="0" distL="114300" distR="114300" simplePos="0" relativeHeight="251678720" behindDoc="0" locked="0" layoutInCell="1" allowOverlap="1">
                <wp:simplePos x="0" y="0"/>
                <wp:positionH relativeFrom="margin">
                  <wp:align>left</wp:align>
                </wp:positionH>
                <wp:positionV relativeFrom="paragraph">
                  <wp:posOffset>335915</wp:posOffset>
                </wp:positionV>
                <wp:extent cx="6296025" cy="1895475"/>
                <wp:effectExtent l="0" t="0" r="9525" b="9525"/>
                <wp:wrapTopAndBottom/>
                <wp:docPr id="49" name="Group 49"/>
                <wp:cNvGraphicFramePr/>
                <a:graphic xmlns:a="http://schemas.openxmlformats.org/drawingml/2006/main">
                  <a:graphicData uri="http://schemas.microsoft.com/office/word/2010/wordprocessingGroup">
                    <wpg:wgp>
                      <wpg:cNvGrpSpPr/>
                      <wpg:grpSpPr>
                        <a:xfrm>
                          <a:off x="0" y="0"/>
                          <a:ext cx="6296025" cy="1895475"/>
                          <a:chOff x="0" y="0"/>
                          <a:chExt cx="6296025" cy="1895475"/>
                        </a:xfrm>
                      </wpg:grpSpPr>
                      <pic:pic xmlns:pic="http://schemas.openxmlformats.org/drawingml/2006/picture">
                        <pic:nvPicPr>
                          <pic:cNvPr id="47" name="Picture 47"/>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96025" cy="1571625"/>
                          </a:xfrm>
                          <a:prstGeom prst="rect">
                            <a:avLst/>
                          </a:prstGeom>
                          <a:noFill/>
                          <a:ln>
                            <a:noFill/>
                          </a:ln>
                        </pic:spPr>
                      </pic:pic>
                      <wps:wsp>
                        <wps:cNvPr id="48" name="Text Box 48"/>
                        <wps:cNvSpPr txBox="1"/>
                        <wps:spPr>
                          <a:xfrm>
                            <a:off x="0" y="1628775"/>
                            <a:ext cx="6296025" cy="266700"/>
                          </a:xfrm>
                          <a:prstGeom prst="rect">
                            <a:avLst/>
                          </a:prstGeom>
                          <a:solidFill>
                            <a:prstClr val="white"/>
                          </a:solidFill>
                          <a:ln>
                            <a:noFill/>
                          </a:ln>
                        </wps:spPr>
                        <wps:txbx>
                          <w:txbxContent>
                            <w:p w:rsidR="00CD1C9C" w:rsidRPr="00B54597" w:rsidRDefault="00CD1C9C" w:rsidP="001861DB">
                              <w:pPr>
                                <w:pStyle w:val="Kuvaotsikko"/>
                                <w:rPr>
                                  <w:rFonts w:ascii="Arial" w:hAnsi="Arial"/>
                                  <w:noProof/>
                                  <w:sz w:val="24"/>
                                </w:rPr>
                              </w:pPr>
                              <w:r>
                                <w:t>Kuva 6  MOZ open site exlporer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9" o:spid="_x0000_s1072" style="position:absolute;left:0;text-align:left;margin-left:0;margin-top:26.45pt;width:495.75pt;height:149.25pt;z-index:251678720;mso-position-horizontal:left;mso-position-horizontal-relative:margin" coordsize="62960,18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">
                <v:shape id="Picture 47" o:spid="_x0000_s1073" type="#_x0000_t75" style="position:absolute;width:62960;height:15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">
                  <v:imagedata r:id="rId24" o:title=""/>
                </v:shape>
                <v:shape id="Text Box 48" o:spid="_x0000_s1074" type="#_x0000_t202" style="position:absolute;top:16287;width:6296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rsidR="00CD1C9C" w:rsidRPr="00B54597" w:rsidRDefault="00CD1C9C" w:rsidP="001861DB">
                        <w:pPr>
                          <w:pStyle w:val="Caption"/>
                          <w:rPr>
                            <w:rFonts w:ascii="Arial" w:hAnsi="Arial"/>
                            <w:noProof/>
                            <w:sz w:val="24"/>
                          </w:rPr>
                        </w:pPr>
                        <w:r>
                          <w:t>Kuva 6  MOZ open site exlporer</w:t>
                        </w:r>
                      </w:p>
                    </w:txbxContent>
                  </v:textbox>
                </v:shape>
                <w10:wrap type="topAndBottom" anchorx="margin"/>
              </v:group>
            </w:pict>
          </mc:Fallback>
        </mc:AlternateContent>
      </w:r>
      <w:r w:rsidRPr="001861DB">
        <w:rPr>
          <w:b/>
        </w:rPr>
        <w:t>Google Trends</w:t>
      </w:r>
      <w:r w:rsidR="00703C7D">
        <w:t>: Voi käyttää erilaisten hakujen löytämiseen ja analysoimiseen</w:t>
      </w:r>
    </w:p>
    <w:p w:rsidR="00825524" w:rsidRDefault="00825524" w:rsidP="00580A49">
      <w:pPr>
        <w:pStyle w:val="Sisennys"/>
      </w:pPr>
    </w:p>
    <w:p w:rsidR="001861DB" w:rsidRDefault="001861DB" w:rsidP="001861DB">
      <w:pPr>
        <w:pStyle w:val="Perus"/>
        <w:keepNext/>
      </w:pPr>
    </w:p>
    <w:p w:rsidR="001861DB" w:rsidRPr="00703C7D" w:rsidRDefault="001861DB" w:rsidP="00580A49">
      <w:pPr>
        <w:pStyle w:val="Sisennys"/>
      </w:pPr>
    </w:p>
    <w:p w:rsidR="001861DB" w:rsidRPr="00703C7D" w:rsidRDefault="001861DB" w:rsidP="00580A49">
      <w:pPr>
        <w:pStyle w:val="Sisennys"/>
      </w:pPr>
    </w:p>
    <w:p w:rsidR="00580A49" w:rsidRDefault="00580A49" w:rsidP="00580A49">
      <w:pPr>
        <w:pStyle w:val="Otsikko1"/>
        <w:rPr>
          <w:b/>
        </w:rPr>
      </w:pPr>
      <w:r w:rsidRPr="00580A49">
        <w:rPr>
          <w:b/>
        </w:rPr>
        <w:t>Email- markkinointi</w:t>
      </w:r>
    </w:p>
    <w:p w:rsidR="009A3248" w:rsidRDefault="009A3248" w:rsidP="00A7634A">
      <w:pPr>
        <w:pStyle w:val="Perus"/>
      </w:pPr>
      <w:r>
        <w:t xml:space="preserve">Email-markkinointi on tehokas tapa ylläpitää, ja hankkia uusia asiakkuuksia. McKinnsey on laskenut emailmarkkinoinnin olevan 40 kertaa tehokkaampaa uusien asiakkuuksien </w:t>
      </w:r>
      <w:r>
        <w:lastRenderedPageBreak/>
        <w:t>tuomisessa verrattuna Twitteriin tai Facebookkiin. Ihmisten mieli on sähköpostiä käytettäessä eri tilassa. Email tuottaa enemmän business oriented- tyyppisen mielentilan, mikä lisää luottamusta siellä tuotettua materiaalia kohtaan (olettaen, että se on laadukkaasti tehty). Mindstone voisi luoda viikottaisia/2 viikon välein ilmestyviä uutiskirjeitä asiakkailleen. Tämä lisää kanssakäymistä asiakkaan kanssa. Kohderyhmä on myös sen kaltainen, että mindfulness/ekologisuus/vihertoiminta on hyvin heihin uppoavaa. Emailmarkkinoinnin huomioitavat asiat ovat:</w:t>
      </w:r>
    </w:p>
    <w:p w:rsidR="009A3248" w:rsidRDefault="009A3248" w:rsidP="00A7634A">
      <w:pPr>
        <w:pStyle w:val="Perus"/>
      </w:pPr>
    </w:p>
    <w:p w:rsidR="00580A49" w:rsidRDefault="009A3248" w:rsidP="009A3248">
      <w:pPr>
        <w:pStyle w:val="Perus"/>
        <w:numPr>
          <w:ilvl w:val="0"/>
          <w:numId w:val="15"/>
        </w:numPr>
      </w:pPr>
      <w:r>
        <w:t>Jokaisella on email</w:t>
      </w:r>
    </w:p>
    <w:p w:rsidR="009A3248" w:rsidRDefault="009A3248" w:rsidP="009A3248">
      <w:pPr>
        <w:pStyle w:val="Perus"/>
        <w:numPr>
          <w:ilvl w:val="0"/>
          <w:numId w:val="15"/>
        </w:numPr>
      </w:pPr>
      <w:r>
        <w:t>Lähettäminen on ilmaista</w:t>
      </w:r>
    </w:p>
    <w:p w:rsidR="009A3248" w:rsidRDefault="009A3248" w:rsidP="009A3248">
      <w:pPr>
        <w:pStyle w:val="Perus"/>
        <w:numPr>
          <w:ilvl w:val="0"/>
          <w:numId w:val="15"/>
        </w:numPr>
      </w:pPr>
      <w:r>
        <w:t>Kustannustehokasta</w:t>
      </w:r>
    </w:p>
    <w:p w:rsidR="009A3248" w:rsidRDefault="009A3248" w:rsidP="009A3248">
      <w:pPr>
        <w:pStyle w:val="Perus"/>
        <w:numPr>
          <w:ilvl w:val="0"/>
          <w:numId w:val="15"/>
        </w:numPr>
      </w:pPr>
      <w:r>
        <w:t xml:space="preserve">Asiakassuhteita on helppo parantaa </w:t>
      </w:r>
    </w:p>
    <w:p w:rsidR="009A3248" w:rsidRDefault="009A3248" w:rsidP="009A3248">
      <w:pPr>
        <w:pStyle w:val="Perus"/>
        <w:numPr>
          <w:ilvl w:val="0"/>
          <w:numId w:val="15"/>
        </w:numPr>
      </w:pPr>
      <w:r>
        <w:t>Sisällön on oltava avaamisen arvoista/laaduskasta</w:t>
      </w:r>
    </w:p>
    <w:p w:rsidR="009A3248" w:rsidRDefault="009A3248" w:rsidP="009A3248">
      <w:pPr>
        <w:pStyle w:val="Perus"/>
        <w:numPr>
          <w:ilvl w:val="0"/>
          <w:numId w:val="15"/>
        </w:numPr>
      </w:pPr>
      <w:r>
        <w:t>Emailmarkkinoinnilla on hyvä ROI- suhde</w:t>
      </w:r>
    </w:p>
    <w:p w:rsidR="009A3248" w:rsidRDefault="009A3248" w:rsidP="009A3248">
      <w:pPr>
        <w:pStyle w:val="Perus"/>
        <w:numPr>
          <w:ilvl w:val="0"/>
          <w:numId w:val="15"/>
        </w:numPr>
      </w:pPr>
      <w:r>
        <w:t xml:space="preserve">Testaa lähetettävyys ennen kuin lähetät. </w:t>
      </w:r>
      <w:r w:rsidRPr="00D457D6">
        <w:rPr>
          <w:b/>
        </w:rPr>
        <w:t>Lähetä ensin itsellesi</w:t>
      </w:r>
      <w:r>
        <w:t xml:space="preserve">, ja katso meneekö se roskapostiin vai </w:t>
      </w:r>
      <w:r w:rsidR="00B06B58">
        <w:t>inboxiin</w:t>
      </w:r>
    </w:p>
    <w:p w:rsidR="00B06B58" w:rsidRDefault="00B06B58" w:rsidP="009A3248">
      <w:pPr>
        <w:pStyle w:val="Perus"/>
        <w:numPr>
          <w:ilvl w:val="0"/>
          <w:numId w:val="15"/>
        </w:numPr>
      </w:pPr>
      <w:r>
        <w:t>Seuraa statistiikkaa kuten avaamismäärät, klikkaukset ym.</w:t>
      </w:r>
    </w:p>
    <w:p w:rsidR="00B06B58" w:rsidRDefault="00B06B58" w:rsidP="009A3248">
      <w:pPr>
        <w:pStyle w:val="Perus"/>
        <w:numPr>
          <w:ilvl w:val="0"/>
          <w:numId w:val="15"/>
        </w:numPr>
      </w:pPr>
      <w:r>
        <w:t>Analysoi kuinka moni avattiin, toimitettiin ym.</w:t>
      </w:r>
    </w:p>
    <w:p w:rsidR="00B06B58" w:rsidRDefault="00B06B58" w:rsidP="009A3248">
      <w:pPr>
        <w:pStyle w:val="Perus"/>
        <w:numPr>
          <w:ilvl w:val="0"/>
          <w:numId w:val="15"/>
        </w:numPr>
      </w:pPr>
      <w:r>
        <w:t>Vertaile millaista sähköpostia kilpailijat lähettävät asiakkailleen.</w:t>
      </w:r>
    </w:p>
    <w:p w:rsidR="00B06B58" w:rsidRDefault="00B06B58" w:rsidP="009A3248">
      <w:pPr>
        <w:pStyle w:val="Perus"/>
        <w:numPr>
          <w:ilvl w:val="0"/>
          <w:numId w:val="15"/>
        </w:numPr>
      </w:pPr>
      <w:r>
        <w:t>Segmentoi esimerkiksi maantieteellisesti, ostovoimalla ym.</w:t>
      </w:r>
    </w:p>
    <w:p w:rsidR="00B06B58" w:rsidRDefault="00B06B58" w:rsidP="00B06B58">
      <w:pPr>
        <w:pStyle w:val="Perus"/>
      </w:pPr>
    </w:p>
    <w:p w:rsidR="00B06B58" w:rsidRDefault="00B06B58" w:rsidP="00B06B58">
      <w:pPr>
        <w:pStyle w:val="Perus"/>
      </w:pPr>
      <w:r>
        <w:t xml:space="preserve">Työkaluja, joita Mindstone voisi käyttää emailmarkkinoinnissa saadakseen lisää asiakkaita: </w:t>
      </w:r>
    </w:p>
    <w:p w:rsidR="00D457D6" w:rsidRDefault="00D457D6" w:rsidP="00B06B58">
      <w:pPr>
        <w:pStyle w:val="Perus"/>
      </w:pPr>
    </w:p>
    <w:p w:rsidR="00D457D6" w:rsidRPr="00D457D6" w:rsidRDefault="00E5145D" w:rsidP="00D457D6">
      <w:pPr>
        <w:pStyle w:val="Luettelokappale"/>
        <w:numPr>
          <w:ilvl w:val="0"/>
          <w:numId w:val="18"/>
        </w:numPr>
        <w:rPr>
          <w:rFonts w:ascii="Arial" w:hAnsi="Arial" w:cs="Arial"/>
          <w:sz w:val="24"/>
          <w:szCs w:val="24"/>
          <w:lang w:val="fi-FI"/>
        </w:rPr>
      </w:pPr>
      <w:hyperlink r:id="rId25" w:history="1">
        <w:r w:rsidR="00D457D6" w:rsidRPr="00D457D6">
          <w:rPr>
            <w:rStyle w:val="Hyperlinkki"/>
            <w:rFonts w:ascii="Arial" w:hAnsi="Arial" w:cs="Arial"/>
            <w:sz w:val="24"/>
            <w:szCs w:val="24"/>
            <w:lang w:val="fi-FI"/>
          </w:rPr>
          <w:t>www.activecampaing.com</w:t>
        </w:r>
      </w:hyperlink>
      <w:r w:rsidR="00D457D6" w:rsidRPr="00D457D6">
        <w:rPr>
          <w:rStyle w:val="Hyperlinkki"/>
          <w:rFonts w:cs="Arial"/>
          <w:szCs w:val="24"/>
          <w:lang w:val="fi-FI"/>
        </w:rPr>
        <w:t xml:space="preserve"> </w:t>
      </w:r>
      <w:r w:rsidR="00D457D6" w:rsidRPr="00D457D6">
        <w:rPr>
          <w:rFonts w:ascii="Arial" w:hAnsi="Arial" w:cs="Arial"/>
          <w:sz w:val="24"/>
          <w:szCs w:val="24"/>
          <w:lang w:val="fi-FI"/>
        </w:rPr>
        <w:t>(yksityiskohtaisempi, v</w:t>
      </w:r>
      <w:r w:rsidR="00D457D6">
        <w:rPr>
          <w:rFonts w:ascii="Arial" w:hAnsi="Arial" w:cs="Arial"/>
          <w:sz w:val="24"/>
          <w:szCs w:val="24"/>
          <w:lang w:val="fi-FI"/>
        </w:rPr>
        <w:t>aikeampi,</w:t>
      </w:r>
      <w:r w:rsidR="00D457D6" w:rsidRPr="00D457D6">
        <w:rPr>
          <w:rFonts w:ascii="Arial" w:hAnsi="Arial" w:cs="Arial"/>
          <w:sz w:val="24"/>
          <w:szCs w:val="24"/>
          <w:lang w:val="fi-FI"/>
        </w:rPr>
        <w:t xml:space="preserve"> </w:t>
      </w:r>
      <w:r w:rsidR="00D457D6">
        <w:rPr>
          <w:rFonts w:ascii="Arial" w:hAnsi="Arial" w:cs="Arial"/>
          <w:sz w:val="24"/>
          <w:szCs w:val="24"/>
          <w:lang w:val="fi-FI"/>
        </w:rPr>
        <w:t>kalliimpi</w:t>
      </w:r>
      <w:r w:rsidR="00D457D6" w:rsidRPr="00D457D6">
        <w:rPr>
          <w:rFonts w:ascii="Arial" w:hAnsi="Arial" w:cs="Arial"/>
          <w:sz w:val="24"/>
          <w:szCs w:val="24"/>
          <w:lang w:val="fi-FI"/>
        </w:rPr>
        <w:t>, automat</w:t>
      </w:r>
      <w:r w:rsidR="00D457D6">
        <w:rPr>
          <w:rFonts w:ascii="Arial" w:hAnsi="Arial" w:cs="Arial"/>
          <w:sz w:val="24"/>
          <w:szCs w:val="24"/>
          <w:lang w:val="fi-FI"/>
        </w:rPr>
        <w:t>isoitu</w:t>
      </w:r>
      <w:r w:rsidR="00D457D6" w:rsidRPr="00D457D6">
        <w:rPr>
          <w:rFonts w:ascii="Arial" w:hAnsi="Arial" w:cs="Arial"/>
          <w:sz w:val="24"/>
          <w:szCs w:val="24"/>
          <w:lang w:val="fi-FI"/>
        </w:rPr>
        <w:t>)</w:t>
      </w:r>
    </w:p>
    <w:p w:rsidR="00D457D6" w:rsidRDefault="00E5145D" w:rsidP="00D457D6">
      <w:pPr>
        <w:pStyle w:val="Perus"/>
        <w:numPr>
          <w:ilvl w:val="0"/>
          <w:numId w:val="18"/>
        </w:numPr>
      </w:pPr>
      <w:hyperlink r:id="rId26" w:history="1">
        <w:r w:rsidR="00D457D6" w:rsidRPr="00D457D6">
          <w:rPr>
            <w:rStyle w:val="Hyperlinkki"/>
            <w:rFonts w:cs="Arial"/>
            <w:szCs w:val="24"/>
          </w:rPr>
          <w:t>www.mailchimp.com</w:t>
        </w:r>
      </w:hyperlink>
      <w:r w:rsidR="00D457D6">
        <w:t>Käytössä jo ymmärtääkseni?</w:t>
      </w:r>
    </w:p>
    <w:p w:rsidR="00D457D6" w:rsidRPr="00D457D6" w:rsidRDefault="00E5145D" w:rsidP="00D457D6">
      <w:pPr>
        <w:pStyle w:val="Perus"/>
        <w:numPr>
          <w:ilvl w:val="0"/>
          <w:numId w:val="16"/>
        </w:numPr>
        <w:rPr>
          <w:rStyle w:val="Hyperlinkki"/>
          <w:color w:val="auto"/>
          <w:u w:val="none"/>
        </w:rPr>
      </w:pPr>
      <w:hyperlink r:id="rId27" w:history="1">
        <w:r w:rsidR="00D457D6" w:rsidRPr="00D457D6">
          <w:rPr>
            <w:rStyle w:val="Hyperlinkki"/>
            <w:rFonts w:cs="Arial"/>
            <w:szCs w:val="24"/>
          </w:rPr>
          <w:t>https://www.aweber.com/</w:t>
        </w:r>
      </w:hyperlink>
      <w:r w:rsidR="00D457D6" w:rsidRPr="00D457D6">
        <w:t xml:space="preserve"> </w:t>
      </w:r>
      <w:r w:rsidR="00D457D6">
        <w:t>Pienemmille yrityksille</w:t>
      </w:r>
    </w:p>
    <w:p w:rsidR="00D457D6" w:rsidRPr="00D457D6" w:rsidRDefault="00E5145D" w:rsidP="0044409D">
      <w:pPr>
        <w:pStyle w:val="Perus"/>
        <w:numPr>
          <w:ilvl w:val="0"/>
          <w:numId w:val="16"/>
        </w:numPr>
        <w:rPr>
          <w:rStyle w:val="Hyperlinkki"/>
          <w:color w:val="auto"/>
          <w:u w:val="none"/>
        </w:rPr>
      </w:pPr>
      <w:hyperlink r:id="rId28" w:history="1">
        <w:r w:rsidR="00D457D6" w:rsidRPr="00D457D6">
          <w:rPr>
            <w:rStyle w:val="Hyperlinkki"/>
            <w:rFonts w:cs="Arial"/>
            <w:szCs w:val="24"/>
          </w:rPr>
          <w:t>https://www.getresponse.co.uk/</w:t>
        </w:r>
      </w:hyperlink>
      <w:r w:rsidR="00D457D6" w:rsidRPr="00D457D6">
        <w:t xml:space="preserve"> </w:t>
      </w:r>
      <w:r w:rsidR="00D457D6">
        <w:t>Webinaareihin, emailmarkkinointiin, markkinoinnin automointiin, landing pagelle</w:t>
      </w:r>
    </w:p>
    <w:p w:rsidR="00D457D6" w:rsidRPr="00D457D6" w:rsidRDefault="00E5145D" w:rsidP="0044409D">
      <w:pPr>
        <w:pStyle w:val="Perus"/>
        <w:numPr>
          <w:ilvl w:val="0"/>
          <w:numId w:val="16"/>
        </w:numPr>
        <w:rPr>
          <w:rStyle w:val="Hyperlinkki"/>
          <w:color w:val="auto"/>
          <w:u w:val="none"/>
        </w:rPr>
      </w:pPr>
      <w:hyperlink r:id="rId29" w:history="1">
        <w:r w:rsidR="00D457D6" w:rsidRPr="00D457D6">
          <w:rPr>
            <w:rStyle w:val="Hyperlinkki"/>
            <w:rFonts w:cs="Arial"/>
            <w:szCs w:val="24"/>
          </w:rPr>
          <w:t>https://emailclientmarketshare.com/</w:t>
        </w:r>
      </w:hyperlink>
      <w:r w:rsidR="00D457D6" w:rsidRPr="00D457D6">
        <w:t xml:space="preserve"> </w:t>
      </w:r>
      <w:r w:rsidR="00D457D6">
        <w:t>Antaa dataa eniten käytetyistä Webmaileista</w:t>
      </w:r>
    </w:p>
    <w:p w:rsidR="00D457D6" w:rsidRDefault="00D457D6" w:rsidP="00D457D6">
      <w:pPr>
        <w:pStyle w:val="Perus"/>
        <w:numPr>
          <w:ilvl w:val="0"/>
          <w:numId w:val="16"/>
        </w:numPr>
      </w:pPr>
      <w:r>
        <w:t>CRM ( Zoho, Salesforce, Hubspot</w:t>
      </w:r>
    </w:p>
    <w:p w:rsidR="00A7634A" w:rsidRDefault="00A7634A" w:rsidP="00580A49">
      <w:pPr>
        <w:pStyle w:val="Sisennys"/>
      </w:pPr>
    </w:p>
    <w:p w:rsidR="00A7634A" w:rsidRDefault="00C00428" w:rsidP="00C00428">
      <w:pPr>
        <w:pStyle w:val="Perus"/>
      </w:pPr>
      <w:r>
        <w:t xml:space="preserve">Mindstone voisi käyttää emailmarkkinoinnissa ’’sequence listaa’’. </w:t>
      </w:r>
      <w:r w:rsidR="009F4062">
        <w:t>Tämä tarkoittaa, että asiakkaisiin pidetään jatkuvasti yhteyttä kampanjan ajan. Ensimmäinen email voi sisältää jotain tietoa ja ilmaista materiaalia, esimerkiksi oppimis PDF-tiedoston ym. Noin 2-3 päivän jälkeen lähetetään lisää samankaltaista materiaalia. Taas 2-3 päivän jälkeen lähetetään taas uusi materiaali ja tällä kertaa myös likki ostotapahtumaan/palveluun. Tällä tavoin asiakassuhdetta on rakennettu ja Mindstone ei ole spämmännyt materiaalia, vaan antanu validia oppimisympäristöä asiakkaalle.</w:t>
      </w:r>
    </w:p>
    <w:p w:rsidR="00A7634A" w:rsidRDefault="00C032C9" w:rsidP="00580A49">
      <w:pPr>
        <w:pStyle w:val="Sisennys"/>
      </w:pPr>
      <w:r>
        <w:rPr>
          <w:rFonts w:cs="Arial"/>
          <w:noProof/>
          <w:szCs w:val="24"/>
          <w:lang w:val="en-GB"/>
        </w:rPr>
        <w:lastRenderedPageBreak/>
        <mc:AlternateContent>
          <mc:Choice Requires="wpg">
            <w:drawing>
              <wp:anchor distT="0" distB="0" distL="114300" distR="114300" simplePos="0" relativeHeight="251680768" behindDoc="0" locked="0" layoutInCell="1" allowOverlap="1" wp14:anchorId="58BD1A63" wp14:editId="69AA1FEE">
                <wp:simplePos x="0" y="0"/>
                <wp:positionH relativeFrom="margin">
                  <wp:align>center</wp:align>
                </wp:positionH>
                <wp:positionV relativeFrom="paragraph">
                  <wp:posOffset>0</wp:posOffset>
                </wp:positionV>
                <wp:extent cx="5391150" cy="2762250"/>
                <wp:effectExtent l="0" t="0" r="0" b="0"/>
                <wp:wrapTopAndBottom/>
                <wp:docPr id="50" name="Group 50"/>
                <wp:cNvGraphicFramePr/>
                <a:graphic xmlns:a="http://schemas.openxmlformats.org/drawingml/2006/main">
                  <a:graphicData uri="http://schemas.microsoft.com/office/word/2010/wordprocessingGroup">
                    <wpg:wgp>
                      <wpg:cNvGrpSpPr/>
                      <wpg:grpSpPr>
                        <a:xfrm>
                          <a:off x="0" y="0"/>
                          <a:ext cx="5391150" cy="2762250"/>
                          <a:chOff x="0" y="0"/>
                          <a:chExt cx="5391150" cy="2762250"/>
                        </a:xfrm>
                      </wpg:grpSpPr>
                      <pic:pic xmlns:pic="http://schemas.openxmlformats.org/drawingml/2006/picture">
                        <pic:nvPicPr>
                          <pic:cNvPr id="51" name="Picture 51"/>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2438400"/>
                          </a:xfrm>
                          <a:prstGeom prst="rect">
                            <a:avLst/>
                          </a:prstGeom>
                          <a:noFill/>
                          <a:ln>
                            <a:noFill/>
                          </a:ln>
                        </pic:spPr>
                      </pic:pic>
                      <wps:wsp>
                        <wps:cNvPr id="52" name="Text Box 52"/>
                        <wps:cNvSpPr txBox="1"/>
                        <wps:spPr>
                          <a:xfrm>
                            <a:off x="0" y="2495550"/>
                            <a:ext cx="5391150" cy="266700"/>
                          </a:xfrm>
                          <a:prstGeom prst="rect">
                            <a:avLst/>
                          </a:prstGeom>
                          <a:solidFill>
                            <a:prstClr val="white"/>
                          </a:solidFill>
                          <a:ln>
                            <a:noFill/>
                          </a:ln>
                        </wps:spPr>
                        <wps:txbx>
                          <w:txbxContent>
                            <w:p w:rsidR="00CD1C9C" w:rsidRPr="00E75640" w:rsidRDefault="00CD1C9C" w:rsidP="00B06412">
                              <w:pPr>
                                <w:pStyle w:val="Kuvaotsikko"/>
                                <w:rPr>
                                  <w:rFonts w:ascii="Arial" w:hAnsi="Arial" w:cs="Arial"/>
                                  <w:noProof/>
                                  <w:sz w:val="24"/>
                                  <w:szCs w:val="24"/>
                                  <w:lang w:val="en-GB"/>
                                </w:rPr>
                              </w:pPr>
                              <w:r>
                                <w:t xml:space="preserve">Figure </w:t>
                              </w:r>
                              <w:r w:rsidR="00E5145D">
                                <w:fldChar w:fldCharType="begin"/>
                              </w:r>
                              <w:r w:rsidR="00E5145D">
                                <w:instrText xml:space="preserve"> SEQ Figure \* ARABIC </w:instrText>
                              </w:r>
                              <w:r w:rsidR="00E5145D">
                                <w:fldChar w:fldCharType="separate"/>
                              </w:r>
                              <w:r>
                                <w:rPr>
                                  <w:noProof/>
                                </w:rPr>
                                <w:t>7</w:t>
                              </w:r>
                              <w:r w:rsidR="00E5145D">
                                <w:rPr>
                                  <w:noProof/>
                                </w:rPr>
                                <w:fldChar w:fldCharType="end"/>
                              </w:r>
                              <w:r>
                                <w:t xml:space="preserve"> Email marketing statistics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8BD1A63" id="Group 50" o:spid="_x0000_s1075" style="position:absolute;left:0;text-align:left;margin-left:0;margin-top:0;width:424.5pt;height:217.5pt;z-index:251680768;mso-position-horizontal:center;mso-position-horizontal-relative:margin" coordsize="53911,276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">
                <v:shape id="Picture 51" o:spid="_x0000_s1076" type="#_x0000_t75" style="position:absolute;width:53911;height:24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">
                  <v:imagedata r:id="rId31" o:title=""/>
                </v:shape>
                <v:shape id="Text Box 52" o:spid="_x0000_s1077" type="#_x0000_t202" style="position:absolute;top:24955;width:5391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" stroked="f">
                  <v:textbox style="mso-fit-shape-to-text:t" inset="0,0,0,0">
                    <w:txbxContent>
                      <w:p w:rsidR="00CD1C9C" w:rsidRPr="00E75640" w:rsidRDefault="00CD1C9C" w:rsidP="00B06412">
                        <w:pPr>
                          <w:pStyle w:val="Caption"/>
                          <w:rPr>
                            <w:rFonts w:ascii="Arial" w:hAnsi="Arial" w:cs="Arial"/>
                            <w:noProof/>
                            <w:sz w:val="24"/>
                            <w:szCs w:val="24"/>
                            <w:lang w:val="en-GB"/>
                          </w:rPr>
                        </w:pPr>
                        <w:r>
                          <w:t xml:space="preserve">Figure </w:t>
                        </w:r>
                        <w:fldSimple w:instr=" SEQ Figure \* ARABIC ">
                          <w:r>
                            <w:rPr>
                              <w:noProof/>
                            </w:rPr>
                            <w:t>7</w:t>
                          </w:r>
                        </w:fldSimple>
                        <w:r>
                          <w:t xml:space="preserve"> Email marketing statistics</w:t>
                        </w:r>
                      </w:p>
                    </w:txbxContent>
                  </v:textbox>
                </v:shape>
                <w10:wrap type="topAndBottom" anchorx="margin"/>
              </v:group>
            </w:pict>
          </mc:Fallback>
        </mc:AlternateContent>
      </w:r>
    </w:p>
    <w:p w:rsidR="00580A49" w:rsidRPr="00580A49" w:rsidRDefault="00580A49" w:rsidP="00580A49">
      <w:pPr>
        <w:pStyle w:val="Otsikko1"/>
        <w:rPr>
          <w:b/>
        </w:rPr>
      </w:pPr>
      <w:r w:rsidRPr="00580A49">
        <w:rPr>
          <w:b/>
        </w:rPr>
        <w:t>Whatsapp- ja mobiilimarkkinointi</w:t>
      </w:r>
    </w:p>
    <w:p w:rsidR="00580A49" w:rsidRDefault="004A529A" w:rsidP="004A529A">
      <w:pPr>
        <w:pStyle w:val="Perus"/>
      </w:pPr>
      <w:r>
        <w:t xml:space="preserve">Whatsappmarkkinointi on todella vähän suomessa käytetty muoto. </w:t>
      </w:r>
      <w:r w:rsidR="0044409D">
        <w:t>Suurin osa ei edes tiedä tämän markkinointikanavan olemassaolosta. Whatsapp on kuitenkin erittäin käytetty viestivälinen, joten sen käyttäminen on tehokasta. Maailmassa oli 2017 jo 1,3 miljardia Whatsappin käyttäjää ja sen määrä kasvaa. Whatsappia voi käyttää laittamalla numeron nettisivuille ja ilmoittamalla selkeästi sen olevan työwhatsapp. Tähän tarkoitukseen kannattaa hankkia erillinen puhelin, jotta oma kännykkä ei täyty viesteistä</w:t>
      </w:r>
      <w:r w:rsidR="005F2B2F">
        <w:t>. Mindstone on vain Suomessa vaikuttava yritys, joten maakohtaisia käyttöjä eri chateissä ei tarvitse ottaa huomioon.</w:t>
      </w:r>
    </w:p>
    <w:p w:rsidR="005F2B2F" w:rsidRDefault="005F2B2F" w:rsidP="004A529A">
      <w:pPr>
        <w:pStyle w:val="Perus"/>
      </w:pPr>
    </w:p>
    <w:p w:rsidR="005F2B2F" w:rsidRDefault="005F2B2F" w:rsidP="005F2B2F">
      <w:pPr>
        <w:pStyle w:val="Perus"/>
        <w:numPr>
          <w:ilvl w:val="0"/>
          <w:numId w:val="19"/>
        </w:numPr>
      </w:pPr>
      <w:r>
        <w:t>Whatsapp ei ole joka maassa käytetyin chatti (Suomessa on)</w:t>
      </w:r>
    </w:p>
    <w:p w:rsidR="005F2B2F" w:rsidRDefault="005F2B2F" w:rsidP="005F2B2F">
      <w:pPr>
        <w:pStyle w:val="Perus"/>
        <w:numPr>
          <w:ilvl w:val="0"/>
          <w:numId w:val="19"/>
        </w:numPr>
      </w:pPr>
      <w:r w:rsidRPr="005F2B2F">
        <w:rPr>
          <w:b/>
        </w:rPr>
        <w:t>ÄLÄ TEE</w:t>
      </w:r>
      <w:r>
        <w:t xml:space="preserve"> groupchattiä asiakkaille (tämä on tarkoitettu tutuille)</w:t>
      </w:r>
    </w:p>
    <w:p w:rsidR="005F2B2F" w:rsidRDefault="005F2B2F" w:rsidP="005F2B2F">
      <w:pPr>
        <w:pStyle w:val="Perus"/>
        <w:numPr>
          <w:ilvl w:val="0"/>
          <w:numId w:val="19"/>
        </w:numPr>
      </w:pPr>
      <w:r>
        <w:t xml:space="preserve">Käytä Whatsapin </w:t>
      </w:r>
      <w:r w:rsidRPr="005F2B2F">
        <w:rPr>
          <w:b/>
        </w:rPr>
        <w:t>Broadcast</w:t>
      </w:r>
      <w:r>
        <w:rPr>
          <w:b/>
        </w:rPr>
        <w:t>- toimintoa</w:t>
      </w:r>
      <w:r>
        <w:t xml:space="preserve"> asiakassuhteiden ylläpitoon</w:t>
      </w:r>
    </w:p>
    <w:p w:rsidR="005F2B2F" w:rsidRDefault="005F2B2F" w:rsidP="005F2B2F">
      <w:pPr>
        <w:pStyle w:val="Perus"/>
        <w:numPr>
          <w:ilvl w:val="0"/>
          <w:numId w:val="19"/>
        </w:numPr>
      </w:pPr>
      <w:r>
        <w:t>Whatsapissa idea on, että viestintä on hyvin välitöntä (vastausajat eivät saa olla pitkiä)</w:t>
      </w:r>
    </w:p>
    <w:p w:rsidR="005F2B2F" w:rsidRDefault="005F2B2F" w:rsidP="005F2B2F">
      <w:pPr>
        <w:pStyle w:val="Perus"/>
        <w:numPr>
          <w:ilvl w:val="0"/>
          <w:numId w:val="19"/>
        </w:numPr>
      </w:pPr>
      <w:r>
        <w:t>Erillinen numeron tätä varten</w:t>
      </w:r>
    </w:p>
    <w:p w:rsidR="005F2B2F" w:rsidRDefault="005F2B2F" w:rsidP="005F2B2F">
      <w:pPr>
        <w:pStyle w:val="Perus"/>
        <w:numPr>
          <w:ilvl w:val="0"/>
          <w:numId w:val="19"/>
        </w:numPr>
      </w:pPr>
      <w:r>
        <w:t>Ilmoita selkeästi, että vain toimistoaikoina tulee vastaukset. Ei ole hyvä jos joutuu päivystämään myös vapaa-ajalla</w:t>
      </w:r>
    </w:p>
    <w:p w:rsidR="005F2B2F" w:rsidRDefault="005F2B2F" w:rsidP="005F2B2F">
      <w:pPr>
        <w:pStyle w:val="Perus"/>
        <w:numPr>
          <w:ilvl w:val="0"/>
          <w:numId w:val="19"/>
        </w:numPr>
      </w:pPr>
      <w:r>
        <w:t>Mainosta uutta palvelua, esim Facebookissa</w:t>
      </w:r>
    </w:p>
    <w:p w:rsidR="005F2B2F" w:rsidRDefault="005F2B2F" w:rsidP="005F2B2F">
      <w:pPr>
        <w:pStyle w:val="Perus"/>
        <w:numPr>
          <w:ilvl w:val="0"/>
          <w:numId w:val="19"/>
        </w:numPr>
      </w:pPr>
      <w:r>
        <w:t>Muistuta jo olemassa olevia asiakkaita tästä palvelusta</w:t>
      </w:r>
    </w:p>
    <w:p w:rsidR="005F2B2F" w:rsidRDefault="005F2B2F" w:rsidP="005F2B2F">
      <w:pPr>
        <w:pStyle w:val="Perus"/>
      </w:pPr>
    </w:p>
    <w:p w:rsidR="005F2B2F" w:rsidRDefault="003F1781" w:rsidP="005F2B2F">
      <w:pPr>
        <w:pStyle w:val="Perus"/>
      </w:pPr>
      <w:r>
        <w:t>Mindstonen kannattaa muistaa, että mobiili on kaikkein käytetyin alusta Web-selailuun. Vuonna 2014, mobiili oli jo käytetympi kuin desktop internetin käytössä. Kuten kuvasta 8 voi nähdä, on tärkeää, että mobiiliresponsiivisuus ja käyttäjäkokemus on korkealla tasolla</w:t>
      </w:r>
      <w:r w:rsidR="0075738D">
        <w:t>. Jokaisen yrityksen tulisi aina katsoa kaikki tuottamansa materiaali desktopin lisäksi myös tabletilta ja puhelimesta, ennenkuin niitä lähettää eteenpäin.</w:t>
      </w:r>
    </w:p>
    <w:p w:rsidR="00580A49" w:rsidRPr="00580A49" w:rsidRDefault="00580A49" w:rsidP="00580A49">
      <w:pPr>
        <w:pStyle w:val="Perus"/>
      </w:pPr>
    </w:p>
    <w:p w:rsidR="00CB493B" w:rsidRDefault="00CB493B" w:rsidP="00CB493B">
      <w:pPr>
        <w:pStyle w:val="Perus"/>
      </w:pPr>
    </w:p>
    <w:p w:rsidR="00CB493B" w:rsidRDefault="00CB493B" w:rsidP="00CB493B">
      <w:pPr>
        <w:pStyle w:val="Sisennys"/>
      </w:pPr>
    </w:p>
    <w:p w:rsidR="00CB493B" w:rsidRPr="00CB493B" w:rsidRDefault="00CB493B" w:rsidP="00CB493B">
      <w:pPr>
        <w:pStyle w:val="Sisennys"/>
      </w:pPr>
    </w:p>
    <w:p w:rsidR="00CB493B" w:rsidRPr="00B9595F" w:rsidRDefault="003A4BBC" w:rsidP="00CB493B">
      <w:pPr>
        <w:pStyle w:val="Perus"/>
      </w:pPr>
      <w:r>
        <w:rPr>
          <w:rFonts w:cs="Arial"/>
          <w:noProof/>
          <w:szCs w:val="24"/>
        </w:rPr>
        <w:lastRenderedPageBreak/>
        <mc:AlternateContent>
          <mc:Choice Requires="wpg">
            <w:drawing>
              <wp:anchor distT="0" distB="0" distL="114300" distR="114300" simplePos="0" relativeHeight="251682816" behindDoc="0" locked="0" layoutInCell="1" allowOverlap="1" wp14:anchorId="3281BBF3" wp14:editId="3614301F">
                <wp:simplePos x="0" y="0"/>
                <wp:positionH relativeFrom="margin">
                  <wp:align>center</wp:align>
                </wp:positionH>
                <wp:positionV relativeFrom="paragraph">
                  <wp:posOffset>0</wp:posOffset>
                </wp:positionV>
                <wp:extent cx="4343400" cy="4514850"/>
                <wp:effectExtent l="0" t="0" r="0" b="0"/>
                <wp:wrapTopAndBottom/>
                <wp:docPr id="53" name="Group 53"/>
                <wp:cNvGraphicFramePr/>
                <a:graphic xmlns:a="http://schemas.openxmlformats.org/drawingml/2006/main">
                  <a:graphicData uri="http://schemas.microsoft.com/office/word/2010/wordprocessingGroup">
                    <wpg:wgp>
                      <wpg:cNvGrpSpPr/>
                      <wpg:grpSpPr>
                        <a:xfrm>
                          <a:off x="0" y="0"/>
                          <a:ext cx="4343400" cy="4514850"/>
                          <a:chOff x="0" y="0"/>
                          <a:chExt cx="4343400" cy="4514850"/>
                        </a:xfrm>
                      </wpg:grpSpPr>
                      <pic:pic xmlns:pic="http://schemas.openxmlformats.org/drawingml/2006/picture">
                        <pic:nvPicPr>
                          <pic:cNvPr id="54" name="Picture 54"/>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43400" cy="4191000"/>
                          </a:xfrm>
                          <a:prstGeom prst="rect">
                            <a:avLst/>
                          </a:prstGeom>
                          <a:noFill/>
                          <a:ln>
                            <a:noFill/>
                          </a:ln>
                        </pic:spPr>
                      </pic:pic>
                      <wps:wsp>
                        <wps:cNvPr id="55" name="Text Box 55"/>
                        <wps:cNvSpPr txBox="1"/>
                        <wps:spPr>
                          <a:xfrm>
                            <a:off x="0" y="4248150"/>
                            <a:ext cx="4343400" cy="266700"/>
                          </a:xfrm>
                          <a:prstGeom prst="rect">
                            <a:avLst/>
                          </a:prstGeom>
                          <a:solidFill>
                            <a:prstClr val="white"/>
                          </a:solidFill>
                          <a:ln>
                            <a:noFill/>
                          </a:ln>
                        </wps:spPr>
                        <wps:txbx>
                          <w:txbxContent>
                            <w:p w:rsidR="00CD1C9C" w:rsidRPr="00A142BF" w:rsidRDefault="00CD1C9C" w:rsidP="003A4BBC">
                              <w:pPr>
                                <w:pStyle w:val="Kuvaotsikko"/>
                                <w:rPr>
                                  <w:rFonts w:ascii="Arial" w:hAnsi="Arial" w:cs="Arial"/>
                                  <w:noProof/>
                                  <w:sz w:val="24"/>
                                  <w:szCs w:val="24"/>
                                </w:rPr>
                              </w:pPr>
                              <w:r>
                                <w:t>Figure 8 Global web browsing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281BBF3" id="Group 53" o:spid="_x0000_s1078" style="position:absolute;margin-left:0;margin-top:0;width:342pt;height:355.5pt;z-index:251682816;mso-position-horizontal:center;mso-position-horizontal-relative:margin" coordsize="43434,45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">
                <v:shape id="Picture 54" o:spid="_x0000_s1079" type="#_x0000_t75" style="position:absolute;width:43434;height:41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">
                  <v:imagedata r:id="rId33" o:title=""/>
                </v:shape>
                <v:shape id="Text Box 55" o:spid="_x0000_s1080" type="#_x0000_t202" style="position:absolute;top:42481;width:4343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" stroked="f">
                  <v:textbox style="mso-fit-shape-to-text:t" inset="0,0,0,0">
                    <w:txbxContent>
                      <w:p w:rsidR="00CD1C9C" w:rsidRPr="00A142BF" w:rsidRDefault="00CD1C9C" w:rsidP="003A4BBC">
                        <w:pPr>
                          <w:pStyle w:val="Caption"/>
                          <w:rPr>
                            <w:rFonts w:ascii="Arial" w:hAnsi="Arial" w:cs="Arial"/>
                            <w:noProof/>
                            <w:sz w:val="24"/>
                            <w:szCs w:val="24"/>
                          </w:rPr>
                        </w:pPr>
                        <w:r>
                          <w:t>Figure 8 Global web browsing</w:t>
                        </w:r>
                      </w:p>
                    </w:txbxContent>
                  </v:textbox>
                </v:shape>
                <w10:wrap type="topAndBottom" anchorx="margin"/>
              </v:group>
            </w:pict>
          </mc:Fallback>
        </mc:AlternateContent>
      </w:r>
    </w:p>
    <w:sectPr w:rsidR="00CB493B" w:rsidRPr="00B9595F" w:rsidSect="00A266BE">
      <w:headerReference w:type="default" r:id="rId34"/>
      <w:footerReference w:type="default" r:id="rId35"/>
      <w:pgSz w:w="11906" w:h="16838" w:code="9"/>
      <w:pgMar w:top="567" w:right="851" w:bottom="1134" w:left="1134" w:header="567" w:footer="851"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5145D" w:rsidRDefault="00E5145D" w:rsidP="0036611B">
      <w:pPr>
        <w:spacing w:after="0" w:line="240" w:lineRule="auto"/>
      </w:pPr>
      <w:r>
        <w:separator/>
      </w:r>
    </w:p>
  </w:endnote>
  <w:endnote w:type="continuationSeparator" w:id="0">
    <w:p w:rsidR="00E5145D" w:rsidRDefault="00E5145D" w:rsidP="003661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Gotham Book">
    <w:altName w:val="Lucida Console"/>
    <w:charset w:val="00"/>
    <w:family w:val="auto"/>
    <w:pitch w:val="variable"/>
    <w:sig w:usb0="00000003" w:usb1="00000000" w:usb2="00000000" w:usb3="00000000" w:csb0="0000000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1C9C" w:rsidRDefault="00B53A98" w:rsidP="003E05F6">
    <w:pPr>
      <w:pStyle w:val="Alatunniste"/>
      <w:tabs>
        <w:tab w:val="clear" w:pos="4819"/>
        <w:tab w:val="clear" w:pos="9638"/>
      </w:tabs>
    </w:pPr>
    <w:r>
      <w:t>Andromeda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5145D" w:rsidRDefault="00E5145D" w:rsidP="0036611B">
      <w:pPr>
        <w:spacing w:after="0" w:line="240" w:lineRule="auto"/>
      </w:pPr>
      <w:r>
        <w:separator/>
      </w:r>
    </w:p>
  </w:footnote>
  <w:footnote w:type="continuationSeparator" w:id="0">
    <w:p w:rsidR="00E5145D" w:rsidRDefault="00E5145D" w:rsidP="003661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1C9C" w:rsidRPr="00B53A98" w:rsidRDefault="00B53A98" w:rsidP="00811591">
    <w:pPr>
      <w:pStyle w:val="Perus"/>
      <w:rPr>
        <w:rFonts w:cs="Arial"/>
        <w:lang w:val="en-US"/>
      </w:rPr>
    </w:pPr>
    <w:r w:rsidRPr="00B53A98">
      <w:rPr>
        <w:rFonts w:cs="Arial"/>
        <w:b/>
        <w:lang w:val="en-US"/>
      </w:rPr>
      <w:t>Andromeda</w:t>
    </w:r>
    <w:r w:rsidR="00CD1C9C" w:rsidRPr="00B53A98">
      <w:rPr>
        <w:rFonts w:cs="Arial"/>
        <w:lang w:val="en-US"/>
      </w:rPr>
      <w:tab/>
    </w:r>
    <w:r w:rsidR="00CD1C9C" w:rsidRPr="00B53A98">
      <w:rPr>
        <w:rFonts w:cs="Arial"/>
        <w:lang w:val="en-US"/>
      </w:rPr>
      <w:tab/>
    </w:r>
    <w:r w:rsidR="00CD1C9C" w:rsidRPr="00B53A98">
      <w:rPr>
        <w:rFonts w:cs="Arial"/>
        <w:lang w:val="en-US"/>
      </w:rPr>
      <w:tab/>
    </w:r>
    <w:r>
      <w:rPr>
        <w:rFonts w:cs="Arial"/>
        <w:b/>
        <w:lang w:val="en-US"/>
      </w:rPr>
      <w:t>Raportti</w:t>
    </w:r>
    <w:r w:rsidR="00CD1C9C" w:rsidRPr="00B53A98">
      <w:rPr>
        <w:rFonts w:cs="Arial"/>
        <w:lang w:val="en-US"/>
      </w:rPr>
      <w:tab/>
    </w:r>
    <w:r w:rsidR="00CD1C9C" w:rsidRPr="00B53A98">
      <w:rPr>
        <w:rFonts w:cs="Arial"/>
        <w:lang w:val="en-US"/>
      </w:rPr>
      <w:tab/>
    </w:r>
    <w:r w:rsidR="00CD1C9C" w:rsidRPr="00B53A98">
      <w:rPr>
        <w:rFonts w:cs="Arial"/>
        <w:lang w:val="en-US"/>
      </w:rPr>
      <w:tab/>
    </w:r>
    <w:r w:rsidR="00CD1C9C" w:rsidRPr="00E727A9">
      <w:rPr>
        <w:rFonts w:cs="Arial"/>
      </w:rPr>
      <w:fldChar w:fldCharType="begin"/>
    </w:r>
    <w:r w:rsidR="00CD1C9C" w:rsidRPr="00B53A98">
      <w:rPr>
        <w:rFonts w:cs="Arial"/>
        <w:lang w:val="en-US"/>
      </w:rPr>
      <w:instrText xml:space="preserve"> PAGE  \* Arabic  \* MERGEFORMAT </w:instrText>
    </w:r>
    <w:r w:rsidR="00CD1C9C" w:rsidRPr="00E727A9">
      <w:rPr>
        <w:rFonts w:cs="Arial"/>
      </w:rPr>
      <w:fldChar w:fldCharType="separate"/>
    </w:r>
    <w:r>
      <w:rPr>
        <w:rFonts w:cs="Arial"/>
        <w:noProof/>
        <w:lang w:val="en-US"/>
      </w:rPr>
      <w:t>3</w:t>
    </w:r>
    <w:r w:rsidR="00CD1C9C" w:rsidRPr="00E727A9">
      <w:rPr>
        <w:rFonts w:cs="Arial"/>
      </w:rPr>
      <w:fldChar w:fldCharType="end"/>
    </w:r>
    <w:r w:rsidR="00CD1C9C" w:rsidRPr="00B53A98">
      <w:rPr>
        <w:rFonts w:cs="Arial"/>
        <w:lang w:val="en-US"/>
      </w:rPr>
      <w:t xml:space="preserve"> (</w:t>
    </w:r>
    <w:r w:rsidR="00CD1C9C" w:rsidRPr="00E727A9">
      <w:rPr>
        <w:rFonts w:cs="Arial"/>
      </w:rPr>
      <w:fldChar w:fldCharType="begin"/>
    </w:r>
    <w:r w:rsidR="00CD1C9C" w:rsidRPr="00B53A98">
      <w:rPr>
        <w:rFonts w:cs="Arial"/>
        <w:lang w:val="en-US"/>
      </w:rPr>
      <w:instrText xml:space="preserve"> SECTIONPAGES   \* MERGEFORMAT </w:instrText>
    </w:r>
    <w:r w:rsidR="00CD1C9C" w:rsidRPr="00E727A9">
      <w:rPr>
        <w:rFonts w:cs="Arial"/>
      </w:rPr>
      <w:fldChar w:fldCharType="separate"/>
    </w:r>
    <w:r>
      <w:rPr>
        <w:rFonts w:cs="Arial"/>
        <w:noProof/>
        <w:lang w:val="en-US"/>
      </w:rPr>
      <w:t>11</w:t>
    </w:r>
    <w:r w:rsidR="00CD1C9C" w:rsidRPr="00E727A9">
      <w:rPr>
        <w:rFonts w:cs="Arial"/>
        <w:noProof/>
      </w:rPr>
      <w:fldChar w:fldCharType="end"/>
    </w:r>
    <w:r w:rsidR="00CD1C9C" w:rsidRPr="00B53A98">
      <w:rPr>
        <w:rFonts w:cs="Arial"/>
        <w:lang w:val="en-US"/>
      </w:rPr>
      <w:t>)</w:t>
    </w:r>
  </w:p>
  <w:p w:rsidR="00CD1C9C" w:rsidRPr="00B53A98" w:rsidRDefault="00CD1C9C" w:rsidP="00811591">
    <w:pPr>
      <w:pStyle w:val="Perus"/>
      <w:rPr>
        <w:rFonts w:cs="Arial"/>
        <w:lang w:val="en-US"/>
      </w:rPr>
    </w:pPr>
    <w:r w:rsidRPr="00B53A98">
      <w:rPr>
        <w:rFonts w:cs="Arial"/>
        <w:lang w:val="en-US"/>
      </w:rPr>
      <w:t>Haaga-Helia AMK</w:t>
    </w:r>
  </w:p>
  <w:p w:rsidR="00CD1C9C" w:rsidRPr="00B53A98" w:rsidRDefault="00CD1C9C" w:rsidP="00811591">
    <w:pPr>
      <w:pStyle w:val="Perus"/>
      <w:rPr>
        <w:rFonts w:cs="Arial"/>
        <w:lang w:val="en-US"/>
      </w:rPr>
    </w:pPr>
    <w:r w:rsidRPr="00B53A98">
      <w:rPr>
        <w:rFonts w:cs="Arial"/>
        <w:lang w:val="en-US"/>
      </w:rPr>
      <w:t>Finland</w:t>
    </w:r>
    <w:r w:rsidRPr="00B53A98">
      <w:rPr>
        <w:rFonts w:cs="Arial"/>
        <w:lang w:val="en-US"/>
      </w:rPr>
      <w:tab/>
    </w:r>
    <w:r w:rsidRPr="00B53A98">
      <w:rPr>
        <w:rFonts w:cs="Arial"/>
        <w:lang w:val="en-US"/>
      </w:rPr>
      <w:tab/>
    </w:r>
    <w:r w:rsidRPr="00B53A98">
      <w:rPr>
        <w:rFonts w:cs="Arial"/>
        <w:lang w:val="en-US"/>
      </w:rPr>
      <w:tab/>
    </w:r>
    <w:r w:rsidRPr="00B53A98">
      <w:rPr>
        <w:rFonts w:cs="Arial"/>
        <w:lang w:val="en-US"/>
      </w:rPr>
      <w:tab/>
    </w:r>
    <w:r w:rsidRPr="00E727A9">
      <w:rPr>
        <w:rFonts w:cs="Arial"/>
      </w:rPr>
      <w:fldChar w:fldCharType="begin"/>
    </w:r>
    <w:r w:rsidRPr="00E727A9">
      <w:rPr>
        <w:rFonts w:cs="Arial"/>
      </w:rPr>
      <w:instrText xml:space="preserve"> TIME \@ "d.M.yyyy" </w:instrText>
    </w:r>
    <w:r w:rsidRPr="00E727A9">
      <w:rPr>
        <w:rFonts w:cs="Arial"/>
      </w:rPr>
      <w:fldChar w:fldCharType="separate"/>
    </w:r>
    <w:r w:rsidR="00B53A98">
      <w:rPr>
        <w:rFonts w:cs="Arial"/>
        <w:noProof/>
      </w:rPr>
      <w:t>20.3.2018</w:t>
    </w:r>
    <w:r w:rsidRPr="00E727A9">
      <w:rPr>
        <w:rFonts w:cs="Arial"/>
      </w:rPr>
      <w:fldChar w:fldCharType="end"/>
    </w:r>
  </w:p>
  <w:p w:rsidR="00CD1C9C" w:rsidRPr="00B53A98" w:rsidRDefault="00CD1C9C" w:rsidP="00811591">
    <w:pPr>
      <w:pStyle w:val="Perus"/>
      <w:rPr>
        <w:rFonts w:cs="Arial"/>
        <w:lang w:val="en-US"/>
      </w:rPr>
    </w:pPr>
  </w:p>
  <w:p w:rsidR="00CD1C9C" w:rsidRPr="00B53A98" w:rsidRDefault="00CD1C9C" w:rsidP="00811591">
    <w:pPr>
      <w:pStyle w:val="Perus"/>
      <w:rPr>
        <w:rFonts w:cs="Arial"/>
        <w:lang w:val="en-US"/>
      </w:rPr>
    </w:pPr>
  </w:p>
  <w:p w:rsidR="00CD1C9C" w:rsidRPr="00B53A98" w:rsidRDefault="00CD1C9C" w:rsidP="00811591">
    <w:pPr>
      <w:pStyle w:val="Perus"/>
      <w:rPr>
        <w:rFonts w:cs="Arial"/>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309B4"/>
    <w:multiLevelType w:val="hybridMultilevel"/>
    <w:tmpl w:val="52D8C34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08997926"/>
    <w:multiLevelType w:val="hybridMultilevel"/>
    <w:tmpl w:val="EC3683D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15:restartNumberingAfterBreak="0">
    <w:nsid w:val="0A5B71AC"/>
    <w:multiLevelType w:val="hybridMultilevel"/>
    <w:tmpl w:val="3640BA7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 w15:restartNumberingAfterBreak="0">
    <w:nsid w:val="0AC3091D"/>
    <w:multiLevelType w:val="hybridMultilevel"/>
    <w:tmpl w:val="9D184B0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 w15:restartNumberingAfterBreak="0">
    <w:nsid w:val="209933C4"/>
    <w:multiLevelType w:val="hybridMultilevel"/>
    <w:tmpl w:val="453C74D2"/>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68F05CB"/>
    <w:multiLevelType w:val="hybridMultilevel"/>
    <w:tmpl w:val="C6AC4C1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6" w15:restartNumberingAfterBreak="0">
    <w:nsid w:val="26AA70F6"/>
    <w:multiLevelType w:val="hybridMultilevel"/>
    <w:tmpl w:val="758A9A0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15:restartNumberingAfterBreak="0">
    <w:nsid w:val="2ACF7119"/>
    <w:multiLevelType w:val="multilevel"/>
    <w:tmpl w:val="040B0025"/>
    <w:lvl w:ilvl="0">
      <w:start w:val="1"/>
      <w:numFmt w:val="decimal"/>
      <w:pStyle w:val="Otsikko1"/>
      <w:lvlText w:val="%1"/>
      <w:lvlJc w:val="left"/>
      <w:pPr>
        <w:ind w:left="432" w:hanging="432"/>
      </w:pPr>
    </w:lvl>
    <w:lvl w:ilvl="1">
      <w:start w:val="1"/>
      <w:numFmt w:val="decimal"/>
      <w:pStyle w:val="Otsikko2"/>
      <w:lvlText w:val="%1.%2"/>
      <w:lvlJc w:val="left"/>
      <w:pPr>
        <w:ind w:left="576" w:hanging="576"/>
      </w:pPr>
    </w:lvl>
    <w:lvl w:ilvl="2">
      <w:start w:val="1"/>
      <w:numFmt w:val="decimal"/>
      <w:pStyle w:val="Otsikko3"/>
      <w:lvlText w:val="%1.%2.%3"/>
      <w:lvlJc w:val="left"/>
      <w:pPr>
        <w:ind w:left="720" w:hanging="720"/>
      </w:pPr>
    </w:lvl>
    <w:lvl w:ilvl="3">
      <w:start w:val="1"/>
      <w:numFmt w:val="decimal"/>
      <w:pStyle w:val="Otsikko4"/>
      <w:lvlText w:val="%1.%2.%3.%4"/>
      <w:lvlJc w:val="left"/>
      <w:pPr>
        <w:ind w:left="864" w:hanging="864"/>
      </w:pPr>
    </w:lvl>
    <w:lvl w:ilvl="4">
      <w:start w:val="1"/>
      <w:numFmt w:val="decimal"/>
      <w:pStyle w:val="Otsikko5"/>
      <w:lvlText w:val="%1.%2.%3.%4.%5"/>
      <w:lvlJc w:val="left"/>
      <w:pPr>
        <w:ind w:left="1008" w:hanging="1008"/>
      </w:pPr>
    </w:lvl>
    <w:lvl w:ilvl="5">
      <w:start w:val="1"/>
      <w:numFmt w:val="decimal"/>
      <w:pStyle w:val="Otsikko6"/>
      <w:lvlText w:val="%1.%2.%3.%4.%5.%6"/>
      <w:lvlJc w:val="left"/>
      <w:pPr>
        <w:ind w:left="1152" w:hanging="1152"/>
      </w:pPr>
    </w:lvl>
    <w:lvl w:ilvl="6">
      <w:start w:val="1"/>
      <w:numFmt w:val="decimal"/>
      <w:pStyle w:val="Otsikko7"/>
      <w:lvlText w:val="%1.%2.%3.%4.%5.%6.%7"/>
      <w:lvlJc w:val="left"/>
      <w:pPr>
        <w:ind w:left="1296" w:hanging="1296"/>
      </w:pPr>
    </w:lvl>
    <w:lvl w:ilvl="7">
      <w:start w:val="1"/>
      <w:numFmt w:val="decimal"/>
      <w:pStyle w:val="Otsikko8"/>
      <w:lvlText w:val="%1.%2.%3.%4.%5.%6.%7.%8"/>
      <w:lvlJc w:val="left"/>
      <w:pPr>
        <w:ind w:left="1440" w:hanging="1440"/>
      </w:pPr>
    </w:lvl>
    <w:lvl w:ilvl="8">
      <w:start w:val="1"/>
      <w:numFmt w:val="decimal"/>
      <w:pStyle w:val="Otsikko9"/>
      <w:lvlText w:val="%1.%2.%3.%4.%5.%6.%7.%8.%9"/>
      <w:lvlJc w:val="left"/>
      <w:pPr>
        <w:ind w:left="1584" w:hanging="1584"/>
      </w:pPr>
    </w:lvl>
  </w:abstractNum>
  <w:abstractNum w:abstractNumId="8" w15:restartNumberingAfterBreak="0">
    <w:nsid w:val="2D804A94"/>
    <w:multiLevelType w:val="hybridMultilevel"/>
    <w:tmpl w:val="AE98A38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9" w15:restartNumberingAfterBreak="0">
    <w:nsid w:val="32510426"/>
    <w:multiLevelType w:val="hybridMultilevel"/>
    <w:tmpl w:val="9E98BE7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0" w15:restartNumberingAfterBreak="0">
    <w:nsid w:val="367F736C"/>
    <w:multiLevelType w:val="hybridMultilevel"/>
    <w:tmpl w:val="98D841BE"/>
    <w:lvl w:ilvl="0" w:tplc="040B0001">
      <w:start w:val="1"/>
      <w:numFmt w:val="bullet"/>
      <w:lvlText w:val=""/>
      <w:lvlJc w:val="left"/>
      <w:pPr>
        <w:ind w:left="780" w:hanging="360"/>
      </w:pPr>
      <w:rPr>
        <w:rFonts w:ascii="Symbol" w:hAnsi="Symbol" w:hint="default"/>
      </w:rPr>
    </w:lvl>
    <w:lvl w:ilvl="1" w:tplc="040B0003" w:tentative="1">
      <w:start w:val="1"/>
      <w:numFmt w:val="bullet"/>
      <w:lvlText w:val="o"/>
      <w:lvlJc w:val="left"/>
      <w:pPr>
        <w:ind w:left="1500" w:hanging="360"/>
      </w:pPr>
      <w:rPr>
        <w:rFonts w:ascii="Courier New" w:hAnsi="Courier New" w:cs="Courier New" w:hint="default"/>
      </w:rPr>
    </w:lvl>
    <w:lvl w:ilvl="2" w:tplc="040B0005" w:tentative="1">
      <w:start w:val="1"/>
      <w:numFmt w:val="bullet"/>
      <w:lvlText w:val=""/>
      <w:lvlJc w:val="left"/>
      <w:pPr>
        <w:ind w:left="2220" w:hanging="360"/>
      </w:pPr>
      <w:rPr>
        <w:rFonts w:ascii="Wingdings" w:hAnsi="Wingdings" w:hint="default"/>
      </w:rPr>
    </w:lvl>
    <w:lvl w:ilvl="3" w:tplc="040B0001" w:tentative="1">
      <w:start w:val="1"/>
      <w:numFmt w:val="bullet"/>
      <w:lvlText w:val=""/>
      <w:lvlJc w:val="left"/>
      <w:pPr>
        <w:ind w:left="2940" w:hanging="360"/>
      </w:pPr>
      <w:rPr>
        <w:rFonts w:ascii="Symbol" w:hAnsi="Symbol" w:hint="default"/>
      </w:rPr>
    </w:lvl>
    <w:lvl w:ilvl="4" w:tplc="040B0003" w:tentative="1">
      <w:start w:val="1"/>
      <w:numFmt w:val="bullet"/>
      <w:lvlText w:val="o"/>
      <w:lvlJc w:val="left"/>
      <w:pPr>
        <w:ind w:left="3660" w:hanging="360"/>
      </w:pPr>
      <w:rPr>
        <w:rFonts w:ascii="Courier New" w:hAnsi="Courier New" w:cs="Courier New" w:hint="default"/>
      </w:rPr>
    </w:lvl>
    <w:lvl w:ilvl="5" w:tplc="040B0005" w:tentative="1">
      <w:start w:val="1"/>
      <w:numFmt w:val="bullet"/>
      <w:lvlText w:val=""/>
      <w:lvlJc w:val="left"/>
      <w:pPr>
        <w:ind w:left="4380" w:hanging="360"/>
      </w:pPr>
      <w:rPr>
        <w:rFonts w:ascii="Wingdings" w:hAnsi="Wingdings" w:hint="default"/>
      </w:rPr>
    </w:lvl>
    <w:lvl w:ilvl="6" w:tplc="040B0001" w:tentative="1">
      <w:start w:val="1"/>
      <w:numFmt w:val="bullet"/>
      <w:lvlText w:val=""/>
      <w:lvlJc w:val="left"/>
      <w:pPr>
        <w:ind w:left="5100" w:hanging="360"/>
      </w:pPr>
      <w:rPr>
        <w:rFonts w:ascii="Symbol" w:hAnsi="Symbol" w:hint="default"/>
      </w:rPr>
    </w:lvl>
    <w:lvl w:ilvl="7" w:tplc="040B0003" w:tentative="1">
      <w:start w:val="1"/>
      <w:numFmt w:val="bullet"/>
      <w:lvlText w:val="o"/>
      <w:lvlJc w:val="left"/>
      <w:pPr>
        <w:ind w:left="5820" w:hanging="360"/>
      </w:pPr>
      <w:rPr>
        <w:rFonts w:ascii="Courier New" w:hAnsi="Courier New" w:cs="Courier New" w:hint="default"/>
      </w:rPr>
    </w:lvl>
    <w:lvl w:ilvl="8" w:tplc="040B0005" w:tentative="1">
      <w:start w:val="1"/>
      <w:numFmt w:val="bullet"/>
      <w:lvlText w:val=""/>
      <w:lvlJc w:val="left"/>
      <w:pPr>
        <w:ind w:left="6540" w:hanging="360"/>
      </w:pPr>
      <w:rPr>
        <w:rFonts w:ascii="Wingdings" w:hAnsi="Wingdings" w:hint="default"/>
      </w:rPr>
    </w:lvl>
  </w:abstractNum>
  <w:abstractNum w:abstractNumId="11" w15:restartNumberingAfterBreak="0">
    <w:nsid w:val="3A0520E7"/>
    <w:multiLevelType w:val="hybridMultilevel"/>
    <w:tmpl w:val="0268B188"/>
    <w:lvl w:ilvl="0" w:tplc="040B0001">
      <w:start w:val="1"/>
      <w:numFmt w:val="bullet"/>
      <w:lvlText w:val=""/>
      <w:lvlJc w:val="left"/>
      <w:pPr>
        <w:ind w:left="1080" w:hanging="360"/>
      </w:pPr>
      <w:rPr>
        <w:rFonts w:ascii="Symbol" w:hAnsi="Symbol" w:hint="default"/>
      </w:rPr>
    </w:lvl>
    <w:lvl w:ilvl="1" w:tplc="040B0003" w:tentative="1">
      <w:start w:val="1"/>
      <w:numFmt w:val="bullet"/>
      <w:lvlText w:val="o"/>
      <w:lvlJc w:val="left"/>
      <w:pPr>
        <w:ind w:left="1800" w:hanging="360"/>
      </w:pPr>
      <w:rPr>
        <w:rFonts w:ascii="Courier New" w:hAnsi="Courier New" w:cs="Courier New" w:hint="default"/>
      </w:rPr>
    </w:lvl>
    <w:lvl w:ilvl="2" w:tplc="040B0005" w:tentative="1">
      <w:start w:val="1"/>
      <w:numFmt w:val="bullet"/>
      <w:lvlText w:val=""/>
      <w:lvlJc w:val="left"/>
      <w:pPr>
        <w:ind w:left="2520" w:hanging="360"/>
      </w:pPr>
      <w:rPr>
        <w:rFonts w:ascii="Wingdings" w:hAnsi="Wingdings" w:hint="default"/>
      </w:rPr>
    </w:lvl>
    <w:lvl w:ilvl="3" w:tplc="040B0001" w:tentative="1">
      <w:start w:val="1"/>
      <w:numFmt w:val="bullet"/>
      <w:lvlText w:val=""/>
      <w:lvlJc w:val="left"/>
      <w:pPr>
        <w:ind w:left="3240" w:hanging="360"/>
      </w:pPr>
      <w:rPr>
        <w:rFonts w:ascii="Symbol" w:hAnsi="Symbol" w:hint="default"/>
      </w:rPr>
    </w:lvl>
    <w:lvl w:ilvl="4" w:tplc="040B0003" w:tentative="1">
      <w:start w:val="1"/>
      <w:numFmt w:val="bullet"/>
      <w:lvlText w:val="o"/>
      <w:lvlJc w:val="left"/>
      <w:pPr>
        <w:ind w:left="3960" w:hanging="360"/>
      </w:pPr>
      <w:rPr>
        <w:rFonts w:ascii="Courier New" w:hAnsi="Courier New" w:cs="Courier New" w:hint="default"/>
      </w:rPr>
    </w:lvl>
    <w:lvl w:ilvl="5" w:tplc="040B0005" w:tentative="1">
      <w:start w:val="1"/>
      <w:numFmt w:val="bullet"/>
      <w:lvlText w:val=""/>
      <w:lvlJc w:val="left"/>
      <w:pPr>
        <w:ind w:left="4680" w:hanging="360"/>
      </w:pPr>
      <w:rPr>
        <w:rFonts w:ascii="Wingdings" w:hAnsi="Wingdings" w:hint="default"/>
      </w:rPr>
    </w:lvl>
    <w:lvl w:ilvl="6" w:tplc="040B0001" w:tentative="1">
      <w:start w:val="1"/>
      <w:numFmt w:val="bullet"/>
      <w:lvlText w:val=""/>
      <w:lvlJc w:val="left"/>
      <w:pPr>
        <w:ind w:left="5400" w:hanging="360"/>
      </w:pPr>
      <w:rPr>
        <w:rFonts w:ascii="Symbol" w:hAnsi="Symbol" w:hint="default"/>
      </w:rPr>
    </w:lvl>
    <w:lvl w:ilvl="7" w:tplc="040B0003" w:tentative="1">
      <w:start w:val="1"/>
      <w:numFmt w:val="bullet"/>
      <w:lvlText w:val="o"/>
      <w:lvlJc w:val="left"/>
      <w:pPr>
        <w:ind w:left="6120" w:hanging="360"/>
      </w:pPr>
      <w:rPr>
        <w:rFonts w:ascii="Courier New" w:hAnsi="Courier New" w:cs="Courier New" w:hint="default"/>
      </w:rPr>
    </w:lvl>
    <w:lvl w:ilvl="8" w:tplc="040B0005" w:tentative="1">
      <w:start w:val="1"/>
      <w:numFmt w:val="bullet"/>
      <w:lvlText w:val=""/>
      <w:lvlJc w:val="left"/>
      <w:pPr>
        <w:ind w:left="6840" w:hanging="360"/>
      </w:pPr>
      <w:rPr>
        <w:rFonts w:ascii="Wingdings" w:hAnsi="Wingdings" w:hint="default"/>
      </w:rPr>
    </w:lvl>
  </w:abstractNum>
  <w:abstractNum w:abstractNumId="12" w15:restartNumberingAfterBreak="0">
    <w:nsid w:val="46F90A8F"/>
    <w:multiLevelType w:val="hybridMultilevel"/>
    <w:tmpl w:val="ECBEFD8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3" w15:restartNumberingAfterBreak="0">
    <w:nsid w:val="4F831076"/>
    <w:multiLevelType w:val="hybridMultilevel"/>
    <w:tmpl w:val="5964BD8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15:restartNumberingAfterBreak="0">
    <w:nsid w:val="50C43B57"/>
    <w:multiLevelType w:val="hybridMultilevel"/>
    <w:tmpl w:val="7A7A3112"/>
    <w:lvl w:ilvl="0" w:tplc="040B0001">
      <w:start w:val="1"/>
      <w:numFmt w:val="bullet"/>
      <w:lvlText w:val=""/>
      <w:lvlJc w:val="left"/>
      <w:pPr>
        <w:ind w:left="780" w:hanging="360"/>
      </w:pPr>
      <w:rPr>
        <w:rFonts w:ascii="Symbol" w:hAnsi="Symbol" w:hint="default"/>
      </w:rPr>
    </w:lvl>
    <w:lvl w:ilvl="1" w:tplc="040B0003" w:tentative="1">
      <w:start w:val="1"/>
      <w:numFmt w:val="bullet"/>
      <w:lvlText w:val="o"/>
      <w:lvlJc w:val="left"/>
      <w:pPr>
        <w:ind w:left="1500" w:hanging="360"/>
      </w:pPr>
      <w:rPr>
        <w:rFonts w:ascii="Courier New" w:hAnsi="Courier New" w:cs="Courier New" w:hint="default"/>
      </w:rPr>
    </w:lvl>
    <w:lvl w:ilvl="2" w:tplc="040B0005" w:tentative="1">
      <w:start w:val="1"/>
      <w:numFmt w:val="bullet"/>
      <w:lvlText w:val=""/>
      <w:lvlJc w:val="left"/>
      <w:pPr>
        <w:ind w:left="2220" w:hanging="360"/>
      </w:pPr>
      <w:rPr>
        <w:rFonts w:ascii="Wingdings" w:hAnsi="Wingdings" w:hint="default"/>
      </w:rPr>
    </w:lvl>
    <w:lvl w:ilvl="3" w:tplc="040B0001" w:tentative="1">
      <w:start w:val="1"/>
      <w:numFmt w:val="bullet"/>
      <w:lvlText w:val=""/>
      <w:lvlJc w:val="left"/>
      <w:pPr>
        <w:ind w:left="2940" w:hanging="360"/>
      </w:pPr>
      <w:rPr>
        <w:rFonts w:ascii="Symbol" w:hAnsi="Symbol" w:hint="default"/>
      </w:rPr>
    </w:lvl>
    <w:lvl w:ilvl="4" w:tplc="040B0003" w:tentative="1">
      <w:start w:val="1"/>
      <w:numFmt w:val="bullet"/>
      <w:lvlText w:val="o"/>
      <w:lvlJc w:val="left"/>
      <w:pPr>
        <w:ind w:left="3660" w:hanging="360"/>
      </w:pPr>
      <w:rPr>
        <w:rFonts w:ascii="Courier New" w:hAnsi="Courier New" w:cs="Courier New" w:hint="default"/>
      </w:rPr>
    </w:lvl>
    <w:lvl w:ilvl="5" w:tplc="040B0005" w:tentative="1">
      <w:start w:val="1"/>
      <w:numFmt w:val="bullet"/>
      <w:lvlText w:val=""/>
      <w:lvlJc w:val="left"/>
      <w:pPr>
        <w:ind w:left="4380" w:hanging="360"/>
      </w:pPr>
      <w:rPr>
        <w:rFonts w:ascii="Wingdings" w:hAnsi="Wingdings" w:hint="default"/>
      </w:rPr>
    </w:lvl>
    <w:lvl w:ilvl="6" w:tplc="040B0001" w:tentative="1">
      <w:start w:val="1"/>
      <w:numFmt w:val="bullet"/>
      <w:lvlText w:val=""/>
      <w:lvlJc w:val="left"/>
      <w:pPr>
        <w:ind w:left="5100" w:hanging="360"/>
      </w:pPr>
      <w:rPr>
        <w:rFonts w:ascii="Symbol" w:hAnsi="Symbol" w:hint="default"/>
      </w:rPr>
    </w:lvl>
    <w:lvl w:ilvl="7" w:tplc="040B0003" w:tentative="1">
      <w:start w:val="1"/>
      <w:numFmt w:val="bullet"/>
      <w:lvlText w:val="o"/>
      <w:lvlJc w:val="left"/>
      <w:pPr>
        <w:ind w:left="5820" w:hanging="360"/>
      </w:pPr>
      <w:rPr>
        <w:rFonts w:ascii="Courier New" w:hAnsi="Courier New" w:cs="Courier New" w:hint="default"/>
      </w:rPr>
    </w:lvl>
    <w:lvl w:ilvl="8" w:tplc="040B0005" w:tentative="1">
      <w:start w:val="1"/>
      <w:numFmt w:val="bullet"/>
      <w:lvlText w:val=""/>
      <w:lvlJc w:val="left"/>
      <w:pPr>
        <w:ind w:left="6540" w:hanging="360"/>
      </w:pPr>
      <w:rPr>
        <w:rFonts w:ascii="Wingdings" w:hAnsi="Wingdings" w:hint="default"/>
      </w:rPr>
    </w:lvl>
  </w:abstractNum>
  <w:abstractNum w:abstractNumId="15" w15:restartNumberingAfterBreak="0">
    <w:nsid w:val="52D45AC5"/>
    <w:multiLevelType w:val="hybridMultilevel"/>
    <w:tmpl w:val="1B40E8F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6" w15:restartNumberingAfterBreak="0">
    <w:nsid w:val="55D6418F"/>
    <w:multiLevelType w:val="hybridMultilevel"/>
    <w:tmpl w:val="77602A1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7" w15:restartNumberingAfterBreak="0">
    <w:nsid w:val="70542205"/>
    <w:multiLevelType w:val="hybridMultilevel"/>
    <w:tmpl w:val="9F389F90"/>
    <w:lvl w:ilvl="0" w:tplc="040B0001">
      <w:start w:val="1"/>
      <w:numFmt w:val="bullet"/>
      <w:lvlText w:val=""/>
      <w:lvlJc w:val="left"/>
      <w:pPr>
        <w:ind w:left="780" w:hanging="360"/>
      </w:pPr>
      <w:rPr>
        <w:rFonts w:ascii="Symbol" w:hAnsi="Symbol" w:hint="default"/>
      </w:rPr>
    </w:lvl>
    <w:lvl w:ilvl="1" w:tplc="040B0003" w:tentative="1">
      <w:start w:val="1"/>
      <w:numFmt w:val="bullet"/>
      <w:lvlText w:val="o"/>
      <w:lvlJc w:val="left"/>
      <w:pPr>
        <w:ind w:left="1500" w:hanging="360"/>
      </w:pPr>
      <w:rPr>
        <w:rFonts w:ascii="Courier New" w:hAnsi="Courier New" w:cs="Courier New" w:hint="default"/>
      </w:rPr>
    </w:lvl>
    <w:lvl w:ilvl="2" w:tplc="040B0005" w:tentative="1">
      <w:start w:val="1"/>
      <w:numFmt w:val="bullet"/>
      <w:lvlText w:val=""/>
      <w:lvlJc w:val="left"/>
      <w:pPr>
        <w:ind w:left="2220" w:hanging="360"/>
      </w:pPr>
      <w:rPr>
        <w:rFonts w:ascii="Wingdings" w:hAnsi="Wingdings" w:hint="default"/>
      </w:rPr>
    </w:lvl>
    <w:lvl w:ilvl="3" w:tplc="040B0001" w:tentative="1">
      <w:start w:val="1"/>
      <w:numFmt w:val="bullet"/>
      <w:lvlText w:val=""/>
      <w:lvlJc w:val="left"/>
      <w:pPr>
        <w:ind w:left="2940" w:hanging="360"/>
      </w:pPr>
      <w:rPr>
        <w:rFonts w:ascii="Symbol" w:hAnsi="Symbol" w:hint="default"/>
      </w:rPr>
    </w:lvl>
    <w:lvl w:ilvl="4" w:tplc="040B0003" w:tentative="1">
      <w:start w:val="1"/>
      <w:numFmt w:val="bullet"/>
      <w:lvlText w:val="o"/>
      <w:lvlJc w:val="left"/>
      <w:pPr>
        <w:ind w:left="3660" w:hanging="360"/>
      </w:pPr>
      <w:rPr>
        <w:rFonts w:ascii="Courier New" w:hAnsi="Courier New" w:cs="Courier New" w:hint="default"/>
      </w:rPr>
    </w:lvl>
    <w:lvl w:ilvl="5" w:tplc="040B0005" w:tentative="1">
      <w:start w:val="1"/>
      <w:numFmt w:val="bullet"/>
      <w:lvlText w:val=""/>
      <w:lvlJc w:val="left"/>
      <w:pPr>
        <w:ind w:left="4380" w:hanging="360"/>
      </w:pPr>
      <w:rPr>
        <w:rFonts w:ascii="Wingdings" w:hAnsi="Wingdings" w:hint="default"/>
      </w:rPr>
    </w:lvl>
    <w:lvl w:ilvl="6" w:tplc="040B0001" w:tentative="1">
      <w:start w:val="1"/>
      <w:numFmt w:val="bullet"/>
      <w:lvlText w:val=""/>
      <w:lvlJc w:val="left"/>
      <w:pPr>
        <w:ind w:left="5100" w:hanging="360"/>
      </w:pPr>
      <w:rPr>
        <w:rFonts w:ascii="Symbol" w:hAnsi="Symbol" w:hint="default"/>
      </w:rPr>
    </w:lvl>
    <w:lvl w:ilvl="7" w:tplc="040B0003" w:tentative="1">
      <w:start w:val="1"/>
      <w:numFmt w:val="bullet"/>
      <w:lvlText w:val="o"/>
      <w:lvlJc w:val="left"/>
      <w:pPr>
        <w:ind w:left="5820" w:hanging="360"/>
      </w:pPr>
      <w:rPr>
        <w:rFonts w:ascii="Courier New" w:hAnsi="Courier New" w:cs="Courier New" w:hint="default"/>
      </w:rPr>
    </w:lvl>
    <w:lvl w:ilvl="8" w:tplc="040B0005" w:tentative="1">
      <w:start w:val="1"/>
      <w:numFmt w:val="bullet"/>
      <w:lvlText w:val=""/>
      <w:lvlJc w:val="left"/>
      <w:pPr>
        <w:ind w:left="6540" w:hanging="360"/>
      </w:pPr>
      <w:rPr>
        <w:rFonts w:ascii="Wingdings" w:hAnsi="Wingdings" w:hint="default"/>
      </w:rPr>
    </w:lvl>
  </w:abstractNum>
  <w:abstractNum w:abstractNumId="18" w15:restartNumberingAfterBreak="0">
    <w:nsid w:val="7C6D46D3"/>
    <w:multiLevelType w:val="hybridMultilevel"/>
    <w:tmpl w:val="93AE1BE2"/>
    <w:lvl w:ilvl="0" w:tplc="040B0001">
      <w:start w:val="1"/>
      <w:numFmt w:val="bullet"/>
      <w:lvlText w:val=""/>
      <w:lvlJc w:val="left"/>
      <w:pPr>
        <w:ind w:left="780" w:hanging="360"/>
      </w:pPr>
      <w:rPr>
        <w:rFonts w:ascii="Symbol" w:hAnsi="Symbol" w:hint="default"/>
      </w:rPr>
    </w:lvl>
    <w:lvl w:ilvl="1" w:tplc="040B0003" w:tentative="1">
      <w:start w:val="1"/>
      <w:numFmt w:val="bullet"/>
      <w:lvlText w:val="o"/>
      <w:lvlJc w:val="left"/>
      <w:pPr>
        <w:ind w:left="1500" w:hanging="360"/>
      </w:pPr>
      <w:rPr>
        <w:rFonts w:ascii="Courier New" w:hAnsi="Courier New" w:cs="Courier New" w:hint="default"/>
      </w:rPr>
    </w:lvl>
    <w:lvl w:ilvl="2" w:tplc="040B0005" w:tentative="1">
      <w:start w:val="1"/>
      <w:numFmt w:val="bullet"/>
      <w:lvlText w:val=""/>
      <w:lvlJc w:val="left"/>
      <w:pPr>
        <w:ind w:left="2220" w:hanging="360"/>
      </w:pPr>
      <w:rPr>
        <w:rFonts w:ascii="Wingdings" w:hAnsi="Wingdings" w:hint="default"/>
      </w:rPr>
    </w:lvl>
    <w:lvl w:ilvl="3" w:tplc="040B0001" w:tentative="1">
      <w:start w:val="1"/>
      <w:numFmt w:val="bullet"/>
      <w:lvlText w:val=""/>
      <w:lvlJc w:val="left"/>
      <w:pPr>
        <w:ind w:left="2940" w:hanging="360"/>
      </w:pPr>
      <w:rPr>
        <w:rFonts w:ascii="Symbol" w:hAnsi="Symbol" w:hint="default"/>
      </w:rPr>
    </w:lvl>
    <w:lvl w:ilvl="4" w:tplc="040B0003" w:tentative="1">
      <w:start w:val="1"/>
      <w:numFmt w:val="bullet"/>
      <w:lvlText w:val="o"/>
      <w:lvlJc w:val="left"/>
      <w:pPr>
        <w:ind w:left="3660" w:hanging="360"/>
      </w:pPr>
      <w:rPr>
        <w:rFonts w:ascii="Courier New" w:hAnsi="Courier New" w:cs="Courier New" w:hint="default"/>
      </w:rPr>
    </w:lvl>
    <w:lvl w:ilvl="5" w:tplc="040B0005" w:tentative="1">
      <w:start w:val="1"/>
      <w:numFmt w:val="bullet"/>
      <w:lvlText w:val=""/>
      <w:lvlJc w:val="left"/>
      <w:pPr>
        <w:ind w:left="4380" w:hanging="360"/>
      </w:pPr>
      <w:rPr>
        <w:rFonts w:ascii="Wingdings" w:hAnsi="Wingdings" w:hint="default"/>
      </w:rPr>
    </w:lvl>
    <w:lvl w:ilvl="6" w:tplc="040B0001" w:tentative="1">
      <w:start w:val="1"/>
      <w:numFmt w:val="bullet"/>
      <w:lvlText w:val=""/>
      <w:lvlJc w:val="left"/>
      <w:pPr>
        <w:ind w:left="5100" w:hanging="360"/>
      </w:pPr>
      <w:rPr>
        <w:rFonts w:ascii="Symbol" w:hAnsi="Symbol" w:hint="default"/>
      </w:rPr>
    </w:lvl>
    <w:lvl w:ilvl="7" w:tplc="040B0003" w:tentative="1">
      <w:start w:val="1"/>
      <w:numFmt w:val="bullet"/>
      <w:lvlText w:val="o"/>
      <w:lvlJc w:val="left"/>
      <w:pPr>
        <w:ind w:left="5820" w:hanging="360"/>
      </w:pPr>
      <w:rPr>
        <w:rFonts w:ascii="Courier New" w:hAnsi="Courier New" w:cs="Courier New" w:hint="default"/>
      </w:rPr>
    </w:lvl>
    <w:lvl w:ilvl="8" w:tplc="040B0005" w:tentative="1">
      <w:start w:val="1"/>
      <w:numFmt w:val="bullet"/>
      <w:lvlText w:val=""/>
      <w:lvlJc w:val="left"/>
      <w:pPr>
        <w:ind w:left="6540" w:hanging="360"/>
      </w:pPr>
      <w:rPr>
        <w:rFonts w:ascii="Wingdings" w:hAnsi="Wingdings" w:hint="default"/>
      </w:rPr>
    </w:lvl>
  </w:abstractNum>
  <w:num w:numId="1">
    <w:abstractNumId w:val="7"/>
  </w:num>
  <w:num w:numId="2">
    <w:abstractNumId w:val="4"/>
  </w:num>
  <w:num w:numId="3">
    <w:abstractNumId w:val="5"/>
  </w:num>
  <w:num w:numId="4">
    <w:abstractNumId w:val="18"/>
  </w:num>
  <w:num w:numId="5">
    <w:abstractNumId w:val="16"/>
  </w:num>
  <w:num w:numId="6">
    <w:abstractNumId w:val="3"/>
  </w:num>
  <w:num w:numId="7">
    <w:abstractNumId w:val="1"/>
  </w:num>
  <w:num w:numId="8">
    <w:abstractNumId w:val="14"/>
  </w:num>
  <w:num w:numId="9">
    <w:abstractNumId w:val="17"/>
  </w:num>
  <w:num w:numId="10">
    <w:abstractNumId w:val="2"/>
  </w:num>
  <w:num w:numId="11">
    <w:abstractNumId w:val="9"/>
  </w:num>
  <w:num w:numId="12">
    <w:abstractNumId w:val="8"/>
  </w:num>
  <w:num w:numId="13">
    <w:abstractNumId w:val="0"/>
  </w:num>
  <w:num w:numId="14">
    <w:abstractNumId w:val="13"/>
  </w:num>
  <w:num w:numId="15">
    <w:abstractNumId w:val="10"/>
  </w:num>
  <w:num w:numId="16">
    <w:abstractNumId w:val="6"/>
  </w:num>
  <w:num w:numId="17">
    <w:abstractNumId w:val="11"/>
  </w:num>
  <w:num w:numId="18">
    <w:abstractNumId w:val="12"/>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fi-FI" w:vendorID="64" w:dllVersion="0" w:nlCheck="1" w:checkStyle="0"/>
  <w:activeWritingStyle w:appName="MSWord" w:lang="en-US" w:vendorID="64" w:dllVersion="0" w:nlCheck="1" w:checkStyle="0"/>
  <w:activeWritingStyle w:appName="MSWord" w:lang="en-GB" w:vendorID="64" w:dllVersion="0" w:nlCheck="1" w:checkStyle="0"/>
  <w:attachedTemplate r:id="rId1"/>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27A9"/>
    <w:rsid w:val="00004D4D"/>
    <w:rsid w:val="00016656"/>
    <w:rsid w:val="0008200D"/>
    <w:rsid w:val="000E3351"/>
    <w:rsid w:val="0014130D"/>
    <w:rsid w:val="001537F5"/>
    <w:rsid w:val="00162ED4"/>
    <w:rsid w:val="0016370F"/>
    <w:rsid w:val="00182C3B"/>
    <w:rsid w:val="001861DB"/>
    <w:rsid w:val="001A017A"/>
    <w:rsid w:val="001B77DB"/>
    <w:rsid w:val="001F3279"/>
    <w:rsid w:val="0023000B"/>
    <w:rsid w:val="0027790C"/>
    <w:rsid w:val="003401B8"/>
    <w:rsid w:val="0036611B"/>
    <w:rsid w:val="00366678"/>
    <w:rsid w:val="003A4BBC"/>
    <w:rsid w:val="003E05F6"/>
    <w:rsid w:val="003F1781"/>
    <w:rsid w:val="00427B43"/>
    <w:rsid w:val="0044409D"/>
    <w:rsid w:val="0045395E"/>
    <w:rsid w:val="00456BA9"/>
    <w:rsid w:val="00465466"/>
    <w:rsid w:val="004654C2"/>
    <w:rsid w:val="004A529A"/>
    <w:rsid w:val="004B5F98"/>
    <w:rsid w:val="004F050A"/>
    <w:rsid w:val="004F267B"/>
    <w:rsid w:val="004F67E8"/>
    <w:rsid w:val="00506BAF"/>
    <w:rsid w:val="00580A49"/>
    <w:rsid w:val="005A6CBC"/>
    <w:rsid w:val="005B7EAE"/>
    <w:rsid w:val="005F2B2F"/>
    <w:rsid w:val="00630E47"/>
    <w:rsid w:val="006A0B7A"/>
    <w:rsid w:val="006A5E82"/>
    <w:rsid w:val="006C52FF"/>
    <w:rsid w:val="00700645"/>
    <w:rsid w:val="007033D5"/>
    <w:rsid w:val="00703C7D"/>
    <w:rsid w:val="00742CCE"/>
    <w:rsid w:val="007431DD"/>
    <w:rsid w:val="0075738D"/>
    <w:rsid w:val="00761ED0"/>
    <w:rsid w:val="007B5A87"/>
    <w:rsid w:val="007D6304"/>
    <w:rsid w:val="007F3111"/>
    <w:rsid w:val="008005A7"/>
    <w:rsid w:val="00811591"/>
    <w:rsid w:val="00825524"/>
    <w:rsid w:val="008579D7"/>
    <w:rsid w:val="00864EE0"/>
    <w:rsid w:val="00994205"/>
    <w:rsid w:val="00995420"/>
    <w:rsid w:val="009A3248"/>
    <w:rsid w:val="009F4062"/>
    <w:rsid w:val="00A266BE"/>
    <w:rsid w:val="00A440DF"/>
    <w:rsid w:val="00A7634A"/>
    <w:rsid w:val="00A97F4A"/>
    <w:rsid w:val="00AC603D"/>
    <w:rsid w:val="00B06412"/>
    <w:rsid w:val="00B06B58"/>
    <w:rsid w:val="00B53A98"/>
    <w:rsid w:val="00B9188C"/>
    <w:rsid w:val="00B9595F"/>
    <w:rsid w:val="00BB3298"/>
    <w:rsid w:val="00C00428"/>
    <w:rsid w:val="00C032C9"/>
    <w:rsid w:val="00C94B26"/>
    <w:rsid w:val="00CB493B"/>
    <w:rsid w:val="00CD1C9C"/>
    <w:rsid w:val="00D457D6"/>
    <w:rsid w:val="00D479EC"/>
    <w:rsid w:val="00D62341"/>
    <w:rsid w:val="00D66F94"/>
    <w:rsid w:val="00D9402D"/>
    <w:rsid w:val="00E5145D"/>
    <w:rsid w:val="00E5427F"/>
    <w:rsid w:val="00E727A9"/>
    <w:rsid w:val="00EE08AA"/>
    <w:rsid w:val="00F41A5E"/>
    <w:rsid w:val="00FD78AE"/>
    <w:rsid w:val="00FF5128"/>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A07B0"/>
  <w15:chartTrackingRefBased/>
  <w15:docId w15:val="{8D491611-388D-4309-BA23-33C4932CB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5">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ali">
    <w:name w:val="Normal"/>
  </w:style>
  <w:style w:type="paragraph" w:styleId="Otsikko1">
    <w:name w:val="heading 1"/>
    <w:basedOn w:val="Perus"/>
    <w:next w:val="Sisennys"/>
    <w:link w:val="Otsikko1Char"/>
    <w:uiPriority w:val="9"/>
    <w:qFormat/>
    <w:rsid w:val="008005A7"/>
    <w:pPr>
      <w:keepNext/>
      <w:keepLines/>
      <w:numPr>
        <w:numId w:val="1"/>
      </w:numPr>
      <w:spacing w:after="240"/>
      <w:outlineLvl w:val="0"/>
    </w:pPr>
    <w:rPr>
      <w:rFonts w:eastAsiaTheme="majorEastAsia" w:cstheme="majorBidi"/>
      <w:szCs w:val="32"/>
    </w:rPr>
  </w:style>
  <w:style w:type="paragraph" w:styleId="Otsikko2">
    <w:name w:val="heading 2"/>
    <w:basedOn w:val="Normaali"/>
    <w:next w:val="Normaali"/>
    <w:link w:val="Otsikko2Char"/>
    <w:uiPriority w:val="9"/>
    <w:semiHidden/>
    <w:unhideWhenUsed/>
    <w:qFormat/>
    <w:rsid w:val="008005A7"/>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Otsikko3">
    <w:name w:val="heading 3"/>
    <w:basedOn w:val="Normaali"/>
    <w:next w:val="Normaali"/>
    <w:link w:val="Otsikko3Char"/>
    <w:uiPriority w:val="9"/>
    <w:semiHidden/>
    <w:unhideWhenUsed/>
    <w:qFormat/>
    <w:rsid w:val="008005A7"/>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Otsikko4">
    <w:name w:val="heading 4"/>
    <w:basedOn w:val="Normaali"/>
    <w:next w:val="Normaali"/>
    <w:link w:val="Otsikko4Char"/>
    <w:uiPriority w:val="9"/>
    <w:semiHidden/>
    <w:unhideWhenUsed/>
    <w:qFormat/>
    <w:rsid w:val="008005A7"/>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Otsikko5">
    <w:name w:val="heading 5"/>
    <w:basedOn w:val="Normaali"/>
    <w:next w:val="Normaali"/>
    <w:link w:val="Otsikko5Char"/>
    <w:uiPriority w:val="9"/>
    <w:semiHidden/>
    <w:unhideWhenUsed/>
    <w:qFormat/>
    <w:rsid w:val="008005A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Otsikko6">
    <w:name w:val="heading 6"/>
    <w:basedOn w:val="Normaali"/>
    <w:next w:val="Normaali"/>
    <w:link w:val="Otsikko6Char"/>
    <w:uiPriority w:val="9"/>
    <w:semiHidden/>
    <w:unhideWhenUsed/>
    <w:qFormat/>
    <w:rsid w:val="008005A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Otsikko7">
    <w:name w:val="heading 7"/>
    <w:basedOn w:val="Normaali"/>
    <w:next w:val="Normaali"/>
    <w:link w:val="Otsikko7Char"/>
    <w:uiPriority w:val="9"/>
    <w:semiHidden/>
    <w:unhideWhenUsed/>
    <w:qFormat/>
    <w:rsid w:val="008005A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Otsikko8">
    <w:name w:val="heading 8"/>
    <w:basedOn w:val="Normaali"/>
    <w:next w:val="Normaali"/>
    <w:link w:val="Otsikko8Char"/>
    <w:uiPriority w:val="9"/>
    <w:semiHidden/>
    <w:unhideWhenUsed/>
    <w:qFormat/>
    <w:rsid w:val="008005A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Otsikko9">
    <w:name w:val="heading 9"/>
    <w:basedOn w:val="Normaali"/>
    <w:next w:val="Normaali"/>
    <w:link w:val="Otsikko9Char"/>
    <w:uiPriority w:val="9"/>
    <w:semiHidden/>
    <w:unhideWhenUsed/>
    <w:qFormat/>
    <w:rsid w:val="008005A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styleId="Yltunniste">
    <w:name w:val="header"/>
    <w:basedOn w:val="Normaali"/>
    <w:link w:val="YltunnisteChar"/>
    <w:uiPriority w:val="99"/>
    <w:unhideWhenUsed/>
    <w:rsid w:val="0036611B"/>
    <w:pPr>
      <w:tabs>
        <w:tab w:val="center" w:pos="4819"/>
        <w:tab w:val="right" w:pos="9638"/>
      </w:tabs>
      <w:spacing w:after="0" w:line="240" w:lineRule="auto"/>
    </w:pPr>
  </w:style>
  <w:style w:type="character" w:customStyle="1" w:styleId="YltunnisteChar">
    <w:name w:val="Ylätunniste Char"/>
    <w:basedOn w:val="Kappaleenoletusfontti"/>
    <w:link w:val="Yltunniste"/>
    <w:uiPriority w:val="99"/>
    <w:rsid w:val="0036611B"/>
  </w:style>
  <w:style w:type="paragraph" w:styleId="Alatunniste">
    <w:name w:val="footer"/>
    <w:basedOn w:val="Normaali"/>
    <w:link w:val="AlatunnisteChar"/>
    <w:uiPriority w:val="99"/>
    <w:unhideWhenUsed/>
    <w:rsid w:val="0036611B"/>
    <w:pPr>
      <w:tabs>
        <w:tab w:val="center" w:pos="4819"/>
        <w:tab w:val="right" w:pos="9638"/>
      </w:tabs>
      <w:spacing w:after="0" w:line="240" w:lineRule="auto"/>
    </w:pPr>
  </w:style>
  <w:style w:type="character" w:customStyle="1" w:styleId="AlatunnisteChar">
    <w:name w:val="Alatunniste Char"/>
    <w:basedOn w:val="Kappaleenoletusfontti"/>
    <w:link w:val="Alatunniste"/>
    <w:uiPriority w:val="99"/>
    <w:rsid w:val="0036611B"/>
  </w:style>
  <w:style w:type="paragraph" w:customStyle="1" w:styleId="Perus">
    <w:name w:val="Perus"/>
    <w:basedOn w:val="Normaali"/>
    <w:link w:val="PerusChar"/>
    <w:qFormat/>
    <w:rsid w:val="00BB3298"/>
    <w:pPr>
      <w:spacing w:after="0" w:line="240" w:lineRule="auto"/>
    </w:pPr>
    <w:rPr>
      <w:rFonts w:ascii="Arial" w:hAnsi="Arial"/>
      <w:sz w:val="24"/>
    </w:rPr>
  </w:style>
  <w:style w:type="paragraph" w:customStyle="1" w:styleId="Sisennys">
    <w:name w:val="Sisennys"/>
    <w:basedOn w:val="Perus"/>
    <w:link w:val="SisennysChar"/>
    <w:qFormat/>
    <w:rsid w:val="00811591"/>
    <w:pPr>
      <w:spacing w:after="240"/>
      <w:ind w:left="2608"/>
    </w:pPr>
  </w:style>
  <w:style w:type="character" w:customStyle="1" w:styleId="PerusChar">
    <w:name w:val="Perus Char"/>
    <w:basedOn w:val="Kappaleenoletusfontti"/>
    <w:link w:val="Perus"/>
    <w:rsid w:val="00BB3298"/>
    <w:rPr>
      <w:rFonts w:ascii="Arial" w:hAnsi="Arial"/>
      <w:sz w:val="24"/>
    </w:rPr>
  </w:style>
  <w:style w:type="paragraph" w:customStyle="1" w:styleId="Riippuva">
    <w:name w:val="Riippuva"/>
    <w:basedOn w:val="Perus"/>
    <w:link w:val="RiippuvaChar"/>
    <w:qFormat/>
    <w:rsid w:val="00811591"/>
    <w:pPr>
      <w:spacing w:after="240"/>
      <w:ind w:left="2608" w:hanging="2608"/>
    </w:pPr>
  </w:style>
  <w:style w:type="character" w:customStyle="1" w:styleId="SisennysChar">
    <w:name w:val="Sisennys Char"/>
    <w:basedOn w:val="PerusChar"/>
    <w:link w:val="Sisennys"/>
    <w:rsid w:val="00811591"/>
    <w:rPr>
      <w:rFonts w:ascii="Garamond" w:hAnsi="Garamond"/>
      <w:sz w:val="24"/>
    </w:rPr>
  </w:style>
  <w:style w:type="character" w:customStyle="1" w:styleId="Otsikko1Char">
    <w:name w:val="Otsikko 1 Char"/>
    <w:basedOn w:val="Kappaleenoletusfontti"/>
    <w:link w:val="Otsikko1"/>
    <w:uiPriority w:val="9"/>
    <w:rsid w:val="008005A7"/>
    <w:rPr>
      <w:rFonts w:ascii="Garamond" w:eastAsiaTheme="majorEastAsia" w:hAnsi="Garamond" w:cstheme="majorBidi"/>
      <w:sz w:val="24"/>
      <w:szCs w:val="32"/>
    </w:rPr>
  </w:style>
  <w:style w:type="character" w:customStyle="1" w:styleId="RiippuvaChar">
    <w:name w:val="Riippuva Char"/>
    <w:basedOn w:val="PerusChar"/>
    <w:link w:val="Riippuva"/>
    <w:rsid w:val="00811591"/>
    <w:rPr>
      <w:rFonts w:ascii="Garamond" w:hAnsi="Garamond"/>
      <w:sz w:val="24"/>
    </w:rPr>
  </w:style>
  <w:style w:type="character" w:customStyle="1" w:styleId="Otsikko2Char">
    <w:name w:val="Otsikko 2 Char"/>
    <w:basedOn w:val="Kappaleenoletusfontti"/>
    <w:link w:val="Otsikko2"/>
    <w:uiPriority w:val="9"/>
    <w:semiHidden/>
    <w:rsid w:val="008005A7"/>
    <w:rPr>
      <w:rFonts w:asciiTheme="majorHAnsi" w:eastAsiaTheme="majorEastAsia" w:hAnsiTheme="majorHAnsi" w:cstheme="majorBidi"/>
      <w:color w:val="2E74B5" w:themeColor="accent1" w:themeShade="BF"/>
      <w:sz w:val="26"/>
      <w:szCs w:val="26"/>
    </w:rPr>
  </w:style>
  <w:style w:type="character" w:customStyle="1" w:styleId="Otsikko3Char">
    <w:name w:val="Otsikko 3 Char"/>
    <w:basedOn w:val="Kappaleenoletusfontti"/>
    <w:link w:val="Otsikko3"/>
    <w:uiPriority w:val="9"/>
    <w:semiHidden/>
    <w:rsid w:val="008005A7"/>
    <w:rPr>
      <w:rFonts w:asciiTheme="majorHAnsi" w:eastAsiaTheme="majorEastAsia" w:hAnsiTheme="majorHAnsi" w:cstheme="majorBidi"/>
      <w:color w:val="1F4D78" w:themeColor="accent1" w:themeShade="7F"/>
      <w:sz w:val="24"/>
      <w:szCs w:val="24"/>
    </w:rPr>
  </w:style>
  <w:style w:type="character" w:customStyle="1" w:styleId="Otsikko4Char">
    <w:name w:val="Otsikko 4 Char"/>
    <w:basedOn w:val="Kappaleenoletusfontti"/>
    <w:link w:val="Otsikko4"/>
    <w:uiPriority w:val="9"/>
    <w:semiHidden/>
    <w:rsid w:val="008005A7"/>
    <w:rPr>
      <w:rFonts w:asciiTheme="majorHAnsi" w:eastAsiaTheme="majorEastAsia" w:hAnsiTheme="majorHAnsi" w:cstheme="majorBidi"/>
      <w:i/>
      <w:iCs/>
      <w:color w:val="2E74B5" w:themeColor="accent1" w:themeShade="BF"/>
    </w:rPr>
  </w:style>
  <w:style w:type="character" w:customStyle="1" w:styleId="Otsikko5Char">
    <w:name w:val="Otsikko 5 Char"/>
    <w:basedOn w:val="Kappaleenoletusfontti"/>
    <w:link w:val="Otsikko5"/>
    <w:uiPriority w:val="9"/>
    <w:semiHidden/>
    <w:rsid w:val="008005A7"/>
    <w:rPr>
      <w:rFonts w:asciiTheme="majorHAnsi" w:eastAsiaTheme="majorEastAsia" w:hAnsiTheme="majorHAnsi" w:cstheme="majorBidi"/>
      <w:color w:val="2E74B5" w:themeColor="accent1" w:themeShade="BF"/>
    </w:rPr>
  </w:style>
  <w:style w:type="character" w:customStyle="1" w:styleId="Otsikko6Char">
    <w:name w:val="Otsikko 6 Char"/>
    <w:basedOn w:val="Kappaleenoletusfontti"/>
    <w:link w:val="Otsikko6"/>
    <w:uiPriority w:val="9"/>
    <w:semiHidden/>
    <w:rsid w:val="008005A7"/>
    <w:rPr>
      <w:rFonts w:asciiTheme="majorHAnsi" w:eastAsiaTheme="majorEastAsia" w:hAnsiTheme="majorHAnsi" w:cstheme="majorBidi"/>
      <w:color w:val="1F4D78" w:themeColor="accent1" w:themeShade="7F"/>
    </w:rPr>
  </w:style>
  <w:style w:type="character" w:customStyle="1" w:styleId="Otsikko7Char">
    <w:name w:val="Otsikko 7 Char"/>
    <w:basedOn w:val="Kappaleenoletusfontti"/>
    <w:link w:val="Otsikko7"/>
    <w:uiPriority w:val="9"/>
    <w:semiHidden/>
    <w:rsid w:val="008005A7"/>
    <w:rPr>
      <w:rFonts w:asciiTheme="majorHAnsi" w:eastAsiaTheme="majorEastAsia" w:hAnsiTheme="majorHAnsi" w:cstheme="majorBidi"/>
      <w:i/>
      <w:iCs/>
      <w:color w:val="1F4D78" w:themeColor="accent1" w:themeShade="7F"/>
    </w:rPr>
  </w:style>
  <w:style w:type="character" w:customStyle="1" w:styleId="Otsikko8Char">
    <w:name w:val="Otsikko 8 Char"/>
    <w:basedOn w:val="Kappaleenoletusfontti"/>
    <w:link w:val="Otsikko8"/>
    <w:uiPriority w:val="9"/>
    <w:semiHidden/>
    <w:rsid w:val="008005A7"/>
    <w:rPr>
      <w:rFonts w:asciiTheme="majorHAnsi" w:eastAsiaTheme="majorEastAsia" w:hAnsiTheme="majorHAnsi" w:cstheme="majorBidi"/>
      <w:color w:val="272727" w:themeColor="text1" w:themeTint="D8"/>
      <w:sz w:val="21"/>
      <w:szCs w:val="21"/>
    </w:rPr>
  </w:style>
  <w:style w:type="character" w:customStyle="1" w:styleId="Otsikko9Char">
    <w:name w:val="Otsikko 9 Char"/>
    <w:basedOn w:val="Kappaleenoletusfontti"/>
    <w:link w:val="Otsikko9"/>
    <w:uiPriority w:val="9"/>
    <w:semiHidden/>
    <w:rsid w:val="008005A7"/>
    <w:rPr>
      <w:rFonts w:asciiTheme="majorHAnsi" w:eastAsiaTheme="majorEastAsia" w:hAnsiTheme="majorHAnsi" w:cstheme="majorBidi"/>
      <w:i/>
      <w:iCs/>
      <w:color w:val="272727" w:themeColor="text1" w:themeTint="D8"/>
      <w:sz w:val="21"/>
      <w:szCs w:val="21"/>
    </w:rPr>
  </w:style>
  <w:style w:type="paragraph" w:styleId="NormaaliWWW">
    <w:name w:val="Normal (Web)"/>
    <w:basedOn w:val="Normaali"/>
    <w:uiPriority w:val="99"/>
    <w:unhideWhenUsed/>
    <w:rsid w:val="004F67E8"/>
    <w:pPr>
      <w:spacing w:before="100" w:beforeAutospacing="1" w:after="100" w:afterAutospacing="1" w:line="240" w:lineRule="auto"/>
    </w:pPr>
    <w:rPr>
      <w:rFonts w:ascii="Times New Roman" w:eastAsia="Times New Roman" w:hAnsi="Times New Roman" w:cs="Times New Roman"/>
      <w:sz w:val="24"/>
      <w:szCs w:val="24"/>
      <w:lang w:eastAsia="fi-FI"/>
    </w:rPr>
  </w:style>
  <w:style w:type="paragraph" w:styleId="Eivli">
    <w:name w:val="No Spacing"/>
    <w:link w:val="EivliChar"/>
    <w:uiPriority w:val="1"/>
    <w:qFormat/>
    <w:rsid w:val="00A266BE"/>
    <w:pPr>
      <w:spacing w:after="0" w:line="240" w:lineRule="auto"/>
    </w:pPr>
    <w:rPr>
      <w:rFonts w:eastAsiaTheme="minorEastAsia"/>
      <w:lang w:val="en-US"/>
    </w:rPr>
  </w:style>
  <w:style w:type="character" w:customStyle="1" w:styleId="EivliChar">
    <w:name w:val="Ei väliä Char"/>
    <w:basedOn w:val="Kappaleenoletusfontti"/>
    <w:link w:val="Eivli"/>
    <w:uiPriority w:val="1"/>
    <w:rsid w:val="00A266BE"/>
    <w:rPr>
      <w:rFonts w:eastAsiaTheme="minorEastAsia"/>
      <w:lang w:val="en-US"/>
    </w:rPr>
  </w:style>
  <w:style w:type="paragraph" w:styleId="Luettelokappale">
    <w:name w:val="List Paragraph"/>
    <w:basedOn w:val="Normaali"/>
    <w:uiPriority w:val="34"/>
    <w:qFormat/>
    <w:rsid w:val="00CB493B"/>
    <w:pPr>
      <w:spacing w:after="0" w:line="240" w:lineRule="auto"/>
      <w:ind w:left="720"/>
      <w:contextualSpacing/>
    </w:pPr>
    <w:rPr>
      <w:rFonts w:ascii="Gotham Book" w:eastAsiaTheme="minorEastAsia" w:hAnsi="Gotham Book"/>
      <w:lang w:val="en-US" w:eastAsia="ja-JP"/>
    </w:rPr>
  </w:style>
  <w:style w:type="paragraph" w:styleId="Kuvaotsikko">
    <w:name w:val="caption"/>
    <w:basedOn w:val="Normaali"/>
    <w:next w:val="Normaali"/>
    <w:uiPriority w:val="35"/>
    <w:unhideWhenUsed/>
    <w:qFormat/>
    <w:rsid w:val="0014130D"/>
    <w:pPr>
      <w:spacing w:after="200" w:line="240" w:lineRule="auto"/>
    </w:pPr>
    <w:rPr>
      <w:i/>
      <w:iCs/>
      <w:color w:val="44546A" w:themeColor="text2"/>
      <w:sz w:val="18"/>
      <w:szCs w:val="18"/>
    </w:rPr>
  </w:style>
  <w:style w:type="character" w:styleId="Hyperlinkki">
    <w:name w:val="Hyperlink"/>
    <w:basedOn w:val="Kappaleenoletusfontti"/>
    <w:uiPriority w:val="99"/>
    <w:unhideWhenUsed/>
    <w:rsid w:val="005B7EAE"/>
    <w:rPr>
      <w:color w:val="0563C1" w:themeColor="hyperlink"/>
      <w:u w:val="single"/>
    </w:rPr>
  </w:style>
  <w:style w:type="character" w:styleId="AvattuHyperlinkki">
    <w:name w:val="FollowedHyperlink"/>
    <w:basedOn w:val="Kappaleenoletusfontti"/>
    <w:uiPriority w:val="99"/>
    <w:semiHidden/>
    <w:unhideWhenUsed/>
    <w:rsid w:val="005B7EAE"/>
    <w:rPr>
      <w:color w:val="954F72" w:themeColor="followedHyperlink"/>
      <w:u w:val="single"/>
    </w:rPr>
  </w:style>
  <w:style w:type="paragraph" w:styleId="HTML-esimuotoiltu">
    <w:name w:val="HTML Preformatted"/>
    <w:basedOn w:val="Normaali"/>
    <w:link w:val="HTML-esimuotoiltuChar"/>
    <w:uiPriority w:val="99"/>
    <w:semiHidden/>
    <w:unhideWhenUsed/>
    <w:rsid w:val="00D62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i-FI"/>
    </w:rPr>
  </w:style>
  <w:style w:type="character" w:customStyle="1" w:styleId="HTML-esimuotoiltuChar">
    <w:name w:val="HTML-esimuotoiltu Char"/>
    <w:basedOn w:val="Kappaleenoletusfontti"/>
    <w:link w:val="HTML-esimuotoiltu"/>
    <w:uiPriority w:val="99"/>
    <w:semiHidden/>
    <w:rsid w:val="00D62341"/>
    <w:rPr>
      <w:rFonts w:ascii="Courier New" w:eastAsia="Times New Roman" w:hAnsi="Courier New" w:cs="Courier New"/>
      <w:sz w:val="20"/>
      <w:szCs w:val="20"/>
      <w:lang w:eastAsia="fi-FI"/>
    </w:rPr>
  </w:style>
  <w:style w:type="character" w:customStyle="1" w:styleId="start-tag">
    <w:name w:val="start-tag"/>
    <w:basedOn w:val="Kappaleenoletusfontti"/>
    <w:rsid w:val="00D62341"/>
  </w:style>
  <w:style w:type="character" w:customStyle="1" w:styleId="end-tag">
    <w:name w:val="end-tag"/>
    <w:basedOn w:val="Kappaleenoletusfontti"/>
    <w:rsid w:val="00D62341"/>
  </w:style>
  <w:style w:type="character" w:styleId="Ratkaisematonmaininta">
    <w:name w:val="Unresolved Mention"/>
    <w:basedOn w:val="Kappaleenoletusfontti"/>
    <w:uiPriority w:val="99"/>
    <w:semiHidden/>
    <w:unhideWhenUsed/>
    <w:rsid w:val="00D457D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3736039">
      <w:bodyDiv w:val="1"/>
      <w:marLeft w:val="0"/>
      <w:marRight w:val="0"/>
      <w:marTop w:val="0"/>
      <w:marBottom w:val="0"/>
      <w:divBdr>
        <w:top w:val="none" w:sz="0" w:space="0" w:color="auto"/>
        <w:left w:val="none" w:sz="0" w:space="0" w:color="auto"/>
        <w:bottom w:val="none" w:sz="0" w:space="0" w:color="auto"/>
        <w:right w:val="none" w:sz="0" w:space="0" w:color="auto"/>
      </w:divBdr>
    </w:div>
    <w:div w:id="2117558193">
      <w:bodyDiv w:val="1"/>
      <w:marLeft w:val="0"/>
      <w:marRight w:val="0"/>
      <w:marTop w:val="0"/>
      <w:marBottom w:val="0"/>
      <w:divBdr>
        <w:top w:val="none" w:sz="0" w:space="0" w:color="auto"/>
        <w:left w:val="none" w:sz="0" w:space="0" w:color="auto"/>
        <w:bottom w:val="none" w:sz="0" w:space="0" w:color="auto"/>
        <w:right w:val="none" w:sz="0" w:space="0" w:color="auto"/>
      </w:divBdr>
      <w:divsChild>
        <w:div w:id="1198542977">
          <w:marLeft w:val="45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s://www.easel.ly/" TargetMode="External"/><Relationship Id="rId26" Type="http://schemas.openxmlformats.org/officeDocument/2006/relationships/hyperlink" Target="http://www.mailchimp.com"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www.visme.co/" TargetMode="External"/><Relationship Id="rId25" Type="http://schemas.openxmlformats.org/officeDocument/2006/relationships/hyperlink" Target="http://www.activecampaing.com" TargetMode="External"/><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s://piktochart.com/templates/" TargetMode="External"/><Relationship Id="rId20" Type="http://schemas.openxmlformats.org/officeDocument/2006/relationships/image" Target="media/image8.png"/><Relationship Id="rId29" Type="http://schemas.openxmlformats.org/officeDocument/2006/relationships/hyperlink" Target="https://emailclientmarketshar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image" Target="media/image1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venngage.com/" TargetMode="External"/><Relationship Id="rId23" Type="http://schemas.openxmlformats.org/officeDocument/2006/relationships/image" Target="media/image9.png"/><Relationship Id="rId28" Type="http://schemas.openxmlformats.org/officeDocument/2006/relationships/hyperlink" Target="https://www.getresponse.co.uk/" TargetMode="External"/><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6.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canva.com" TargetMode="External"/><Relationship Id="rId22" Type="http://schemas.openxmlformats.org/officeDocument/2006/relationships/image" Target="media/image10.png"/><Relationship Id="rId27" Type="http://schemas.openxmlformats.org/officeDocument/2006/relationships/hyperlink" Target="https://www.aweber.com/" TargetMode="External"/><Relationship Id="rId30" Type="http://schemas.openxmlformats.org/officeDocument/2006/relationships/image" Target="media/image11.png"/><Relationship Id="rId35"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E:\Users\Calle\Desktop\Haaga-Helia\Pohja%20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2018-02-20T00:00:00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Pohja 2</Template>
  <TotalTime>1</TotalTime>
  <Pages>11</Pages>
  <Words>2031</Words>
  <Characters>11578</Characters>
  <Application>Microsoft Office Word</Application>
  <DocSecurity>0</DocSecurity>
  <Lines>96</Lines>
  <Paragraphs>27</Paragraphs>
  <ScaleCrop>false</ScaleCrop>
  <HeadingPairs>
    <vt:vector size="4" baseType="variant">
      <vt:variant>
        <vt:lpstr>Otsikko</vt:lpstr>
      </vt:variant>
      <vt:variant>
        <vt:i4>1</vt:i4>
      </vt:variant>
      <vt:variant>
        <vt:lpstr>Title</vt:lpstr>
      </vt:variant>
      <vt:variant>
        <vt:i4>1</vt:i4>
      </vt:variant>
    </vt:vector>
  </HeadingPairs>
  <TitlesOfParts>
    <vt:vector size="2" baseType="lpstr">
      <vt:lpstr/>
      <vt:lpstr/>
    </vt:vector>
  </TitlesOfParts>
  <Company>ANdromeda</Company>
  <LinksUpToDate>false</LinksUpToDate>
  <CharactersWithSpaces>13582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Mindstone Oy</dc:subject>
  <dc:creator>Calle, Samuli ja Miikka</dc:creator>
  <cp:keywords/>
  <dc:description/>
  <cp:lastModifiedBy>Kinnunen Samuli</cp:lastModifiedBy>
  <cp:revision>2</cp:revision>
  <dcterms:created xsi:type="dcterms:W3CDTF">2018-03-20T16:41:00Z</dcterms:created>
  <dcterms:modified xsi:type="dcterms:W3CDTF">2018-03-20T16:41:00Z</dcterms:modified>
</cp:coreProperties>
</file>